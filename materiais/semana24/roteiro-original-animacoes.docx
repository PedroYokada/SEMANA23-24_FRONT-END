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EF32775" w:rsidP="0C1772CB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EF32775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6C215F55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6C215F55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6C215F55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="004E713D" w:rsidRPr="6C215F55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6C215F55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6C215F55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6C215F55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6C215F55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0BB46ED" w14:textId="2DE59329" w:rsidR="00983002" w:rsidRPr="00983002" w:rsidRDefault="006703F8" w:rsidP="00983002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3921DD" w:rsidRPr="003921DD">
        <w:rPr>
          <w:rFonts w:ascii="Poppins" w:hAnsi="Poppins" w:cs="Poppins"/>
          <w:b/>
          <w:bCs/>
          <w:noProof/>
          <w:sz w:val="32"/>
          <w:szCs w:val="32"/>
        </w:rPr>
        <w:t xml:space="preserve">Implementação de </w:t>
      </w:r>
      <w:r w:rsidR="00BD0B44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3921DD" w:rsidRPr="003921DD">
        <w:rPr>
          <w:rFonts w:ascii="Poppins" w:hAnsi="Poppins" w:cs="Poppins"/>
          <w:b/>
          <w:bCs/>
          <w:noProof/>
          <w:sz w:val="32"/>
          <w:szCs w:val="32"/>
        </w:rPr>
        <w:t xml:space="preserve">nimações e </w:t>
      </w:r>
      <w:r w:rsidR="00BD0B44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="003921DD" w:rsidRPr="003921DD">
        <w:rPr>
          <w:rFonts w:ascii="Poppins" w:hAnsi="Poppins" w:cs="Poppins"/>
          <w:b/>
          <w:bCs/>
          <w:noProof/>
          <w:sz w:val="32"/>
          <w:szCs w:val="32"/>
        </w:rPr>
        <w:t>ransições</w:t>
      </w:r>
    </w:p>
    <w:p w14:paraId="372A02E8" w14:textId="3B9CDD3F" w:rsidR="00026644" w:rsidRPr="007376B6" w:rsidRDefault="00026644" w:rsidP="00750007">
      <w:pPr>
        <w:rPr>
          <w:rFonts w:ascii="Poppins" w:hAnsi="Poppins" w:cs="Poppins"/>
          <w:noProof/>
        </w:rPr>
      </w:pPr>
    </w:p>
    <w:p w14:paraId="231AEA0C" w14:textId="0F6F7306" w:rsidR="003921DD" w:rsidRPr="003921DD" w:rsidRDefault="0EF32775" w:rsidP="003921DD">
      <w:pPr>
        <w:rPr>
          <w:rFonts w:ascii="Poppins" w:hAnsi="Poppins" w:cs="Poppins"/>
          <w:noProof/>
        </w:rPr>
      </w:pPr>
      <w:r w:rsidRPr="0EF32775">
        <w:rPr>
          <w:rFonts w:ascii="Poppins" w:hAnsi="Poppins" w:cs="Poppins"/>
          <w:noProof/>
        </w:rPr>
        <w:t xml:space="preserve">Vocês foram contratados para desenvolver um site interativo e moderno para um portfólio de fotografias. O objetivo é criar uma experiência de navegação suave e dinâmica, utilizando animações e transições, tanto com </w:t>
      </w:r>
      <w:r w:rsidRPr="0EF32775">
        <w:rPr>
          <w:rFonts w:ascii="Poppins" w:hAnsi="Poppins" w:cs="Poppins"/>
          <w:b/>
          <w:bCs/>
          <w:noProof/>
        </w:rPr>
        <w:t>CSS</w:t>
      </w:r>
      <w:r w:rsidRPr="0EF32775">
        <w:rPr>
          <w:rFonts w:ascii="Poppins" w:hAnsi="Poppins" w:cs="Poppins"/>
          <w:noProof/>
        </w:rPr>
        <w:t xml:space="preserve"> </w:t>
      </w:r>
      <w:r w:rsidR="003C0130">
        <w:rPr>
          <w:rFonts w:ascii="Poppins" w:hAnsi="Poppins" w:cs="Poppins"/>
          <w:noProof/>
        </w:rPr>
        <w:t>como</w:t>
      </w:r>
      <w:r w:rsidRPr="0EF32775">
        <w:rPr>
          <w:rFonts w:ascii="Poppins" w:hAnsi="Poppins" w:cs="Poppins"/>
          <w:noProof/>
        </w:rPr>
        <w:t xml:space="preserve"> com </w:t>
      </w:r>
      <w:r w:rsidRPr="0EF32775">
        <w:rPr>
          <w:rFonts w:ascii="Poppins" w:hAnsi="Poppins" w:cs="Poppins"/>
          <w:b/>
          <w:bCs/>
          <w:noProof/>
        </w:rPr>
        <w:t>JavaScript</w:t>
      </w:r>
      <w:r w:rsidRPr="0EF32775">
        <w:rPr>
          <w:rFonts w:ascii="Poppins" w:hAnsi="Poppins" w:cs="Poppins"/>
          <w:noProof/>
        </w:rPr>
        <w:t>. Durante a tarefa, vocês devem aplicar animações e transições para melhorar a interação com o usuário, além de adicionar interatividade com JavaScript.</w:t>
      </w:r>
    </w:p>
    <w:p w14:paraId="22BB396B" w14:textId="3DF8D7F8" w:rsidR="000002A6" w:rsidRDefault="000002A6" w:rsidP="0EF32775">
      <w:pPr>
        <w:rPr>
          <w:rFonts w:ascii="Poppins" w:hAnsi="Poppins" w:cs="Poppins"/>
          <w:noProof/>
        </w:rPr>
      </w:pPr>
    </w:p>
    <w:p w14:paraId="3FC16D04" w14:textId="38208FC0" w:rsidR="000002A6" w:rsidRPr="00396F80" w:rsidRDefault="0EF32775" w:rsidP="0EF32775">
      <w:pPr>
        <w:spacing w:line="259" w:lineRule="auto"/>
        <w:rPr>
          <w:rFonts w:ascii="Poppins" w:hAnsi="Poppins" w:cs="Poppins"/>
          <w:noProof/>
          <w:sz w:val="18"/>
          <w:szCs w:val="18"/>
        </w:rPr>
      </w:pPr>
      <w:r w:rsidRPr="00396F80">
        <w:rPr>
          <w:rFonts w:ascii="Poppins" w:hAnsi="Poppins" w:cs="Poppins"/>
          <w:noProof/>
          <w:sz w:val="18"/>
          <w:szCs w:val="18"/>
        </w:rPr>
        <w:t>Situação fictícia produzida pela SEDUC-SP.</w:t>
      </w:r>
    </w:p>
    <w:p w14:paraId="2B4C3CA0" w14:textId="3D975956" w:rsidR="0EF32775" w:rsidRDefault="0EF32775" w:rsidP="0EF32775">
      <w:pPr>
        <w:rPr>
          <w:rFonts w:ascii="Segoe UI" w:eastAsia="Segoe UI" w:hAnsi="Segoe UI" w:cs="Segoe UI"/>
          <w:noProof/>
          <w:color w:val="333333"/>
          <w:sz w:val="18"/>
          <w:szCs w:val="18"/>
        </w:rPr>
      </w:pPr>
    </w:p>
    <w:p w14:paraId="5716EA32" w14:textId="607A055F" w:rsidR="003921DD" w:rsidRPr="003921DD" w:rsidRDefault="0018325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Roteiro da atividade</w:t>
      </w:r>
    </w:p>
    <w:p w14:paraId="5805207E" w14:textId="77777777" w:rsidR="00E2509E" w:rsidRDefault="00E2509E" w:rsidP="003921DD">
      <w:pPr>
        <w:rPr>
          <w:rFonts w:ascii="Poppins" w:hAnsi="Poppins" w:cs="Poppins"/>
          <w:b/>
          <w:bCs/>
          <w:noProof/>
        </w:rPr>
      </w:pPr>
    </w:p>
    <w:p w14:paraId="2523750E" w14:textId="3437D18B" w:rsidR="003921DD" w:rsidRPr="003921DD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1</w:t>
      </w:r>
      <w:r>
        <w:rPr>
          <w:rFonts w:ascii="Poppins" w:hAnsi="Poppins" w:cs="Poppins"/>
          <w:b/>
          <w:bCs/>
          <w:noProof/>
        </w:rPr>
        <w:t>: e</w:t>
      </w:r>
      <w:r w:rsidR="003921DD" w:rsidRPr="003921DD">
        <w:rPr>
          <w:rFonts w:ascii="Poppins" w:hAnsi="Poppins" w:cs="Poppins"/>
          <w:b/>
          <w:bCs/>
          <w:noProof/>
        </w:rPr>
        <w:t xml:space="preserve">strutura do </w:t>
      </w:r>
      <w:r>
        <w:rPr>
          <w:rFonts w:ascii="Poppins" w:hAnsi="Poppins" w:cs="Poppins"/>
          <w:b/>
          <w:bCs/>
          <w:noProof/>
        </w:rPr>
        <w:t>p</w:t>
      </w:r>
      <w:r w:rsidR="003921DD" w:rsidRPr="003921DD">
        <w:rPr>
          <w:rFonts w:ascii="Poppins" w:hAnsi="Poppins" w:cs="Poppins"/>
          <w:b/>
          <w:bCs/>
          <w:noProof/>
        </w:rPr>
        <w:t>rojeto</w:t>
      </w:r>
      <w:r w:rsidR="00BD0B44">
        <w:rPr>
          <w:rFonts w:ascii="Poppins" w:hAnsi="Poppins" w:cs="Poppins"/>
          <w:b/>
          <w:bCs/>
          <w:noProof/>
        </w:rPr>
        <w:br/>
      </w:r>
    </w:p>
    <w:p w14:paraId="5C4E5B59" w14:textId="7C1F0200" w:rsidR="003921DD" w:rsidRPr="00C731AB" w:rsidRDefault="003921DD" w:rsidP="009A3829">
      <w:pPr>
        <w:pStyle w:val="PargrafodaLista"/>
        <w:numPr>
          <w:ilvl w:val="0"/>
          <w:numId w:val="7"/>
        </w:numPr>
        <w:ind w:left="924" w:hanging="357"/>
        <w:rPr>
          <w:rFonts w:ascii="Poppins" w:hAnsi="Poppins" w:cs="Poppins"/>
          <w:noProof/>
        </w:rPr>
      </w:pPr>
      <w:r w:rsidRPr="00C731AB">
        <w:rPr>
          <w:rFonts w:ascii="Poppins" w:hAnsi="Poppins" w:cs="Poppins"/>
          <w:noProof/>
        </w:rPr>
        <w:t>Crie</w:t>
      </w:r>
      <w:r w:rsidR="00C731AB" w:rsidRPr="00C731AB">
        <w:rPr>
          <w:rFonts w:ascii="Poppins" w:hAnsi="Poppins" w:cs="Poppins"/>
          <w:noProof/>
        </w:rPr>
        <w:t>m</w:t>
      </w:r>
      <w:r w:rsidRPr="00C731AB">
        <w:rPr>
          <w:rFonts w:ascii="Poppins" w:hAnsi="Poppins" w:cs="Poppins"/>
          <w:noProof/>
        </w:rPr>
        <w:t xml:space="preserve"> a seguinte estrutura de pastas e arquivos para o projeto</w:t>
      </w:r>
      <w:r w:rsidR="003C0130">
        <w:rPr>
          <w:rFonts w:ascii="Poppins" w:hAnsi="Poppins" w:cs="Poppins"/>
          <w:noProof/>
        </w:rPr>
        <w:t>.</w:t>
      </w:r>
    </w:p>
    <w:p w14:paraId="67FB66F7" w14:textId="45C00718" w:rsidR="5574CADD" w:rsidRDefault="5574CADD" w:rsidP="5574CADD">
      <w:pPr>
        <w:rPr>
          <w:rFonts w:ascii="Poppins" w:hAnsi="Poppins" w:cs="Poppins"/>
          <w:noProof/>
        </w:rPr>
      </w:pPr>
    </w:p>
    <w:p w14:paraId="0F9EDED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portfolio/</w:t>
      </w:r>
    </w:p>
    <w:p w14:paraId="5CD6E4B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noProof/>
        </w:rPr>
        <w:t>├──</w:t>
      </w:r>
      <w:r w:rsidRPr="003921DD">
        <w:rPr>
          <w:rFonts w:ascii="Poppins" w:hAnsi="Poppins" w:cs="Poppins"/>
          <w:noProof/>
        </w:rPr>
        <w:t xml:space="preserve"> index.html</w:t>
      </w:r>
    </w:p>
    <w:p w14:paraId="3B115D2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noProof/>
        </w:rPr>
        <w:t>├──</w:t>
      </w:r>
      <w:r w:rsidRPr="003921DD">
        <w:rPr>
          <w:rFonts w:ascii="Poppins" w:hAnsi="Poppins" w:cs="Poppins"/>
          <w:noProof/>
        </w:rPr>
        <w:t xml:space="preserve"> style.css</w:t>
      </w:r>
    </w:p>
    <w:p w14:paraId="242F9A1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noProof/>
        </w:rPr>
        <w:t>└──</w:t>
      </w:r>
      <w:r w:rsidRPr="003921DD">
        <w:rPr>
          <w:rFonts w:ascii="Poppins" w:hAnsi="Poppins" w:cs="Poppins"/>
          <w:noProof/>
        </w:rPr>
        <w:t xml:space="preserve"> script.js</w:t>
      </w:r>
    </w:p>
    <w:p w14:paraId="42260C3E" w14:textId="77777777" w:rsidR="00726A7A" w:rsidRDefault="00726A7A" w:rsidP="003921DD">
      <w:pPr>
        <w:rPr>
          <w:rFonts w:ascii="Poppins" w:hAnsi="Poppins" w:cs="Poppins"/>
          <w:b/>
          <w:bCs/>
          <w:noProof/>
        </w:rPr>
      </w:pPr>
    </w:p>
    <w:p w14:paraId="0B7DCC5D" w14:textId="1F7BA4A4" w:rsidR="00E2509E" w:rsidRPr="00E2509E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2</w:t>
      </w:r>
      <w:r>
        <w:rPr>
          <w:rFonts w:ascii="Poppins" w:hAnsi="Poppins" w:cs="Poppins"/>
          <w:b/>
          <w:bCs/>
          <w:noProof/>
        </w:rPr>
        <w:t xml:space="preserve">: </w:t>
      </w:r>
      <w:r w:rsidR="003921DD" w:rsidRPr="003921DD">
        <w:rPr>
          <w:rFonts w:ascii="Poppins" w:hAnsi="Poppins" w:cs="Poppins"/>
          <w:b/>
          <w:bCs/>
          <w:noProof/>
        </w:rPr>
        <w:t>HTML</w:t>
      </w:r>
      <w:r w:rsidR="00BD0B44">
        <w:rPr>
          <w:rFonts w:ascii="Poppins" w:hAnsi="Poppins" w:cs="Poppins"/>
          <w:b/>
          <w:bCs/>
          <w:noProof/>
        </w:rPr>
        <w:br/>
      </w:r>
    </w:p>
    <w:p w14:paraId="61904411" w14:textId="15F43BE3" w:rsidR="003921DD" w:rsidRPr="002E76DD" w:rsidRDefault="003921DD" w:rsidP="009A3829">
      <w:pPr>
        <w:pStyle w:val="PargrafodaLista"/>
        <w:numPr>
          <w:ilvl w:val="0"/>
          <w:numId w:val="7"/>
        </w:numPr>
        <w:ind w:left="924" w:hanging="357"/>
        <w:rPr>
          <w:rFonts w:ascii="Poppins" w:hAnsi="Poppins" w:cs="Poppins"/>
          <w:noProof/>
        </w:rPr>
      </w:pPr>
      <w:r w:rsidRPr="002E76DD">
        <w:rPr>
          <w:rFonts w:ascii="Poppins" w:hAnsi="Poppins" w:cs="Poppins"/>
          <w:noProof/>
        </w:rPr>
        <w:t xml:space="preserve">No arquivo </w:t>
      </w:r>
      <w:r w:rsidRPr="002E76DD">
        <w:rPr>
          <w:rFonts w:ascii="Poppins" w:hAnsi="Poppins" w:cs="Poppins"/>
          <w:b/>
          <w:bCs/>
          <w:noProof/>
        </w:rPr>
        <w:t>index.html</w:t>
      </w:r>
      <w:r w:rsidRPr="002E76DD">
        <w:rPr>
          <w:rFonts w:ascii="Poppins" w:hAnsi="Poppins" w:cs="Poppins"/>
          <w:noProof/>
        </w:rPr>
        <w:t>, crie</w:t>
      </w:r>
      <w:r w:rsidR="005D051D" w:rsidRPr="002E76DD">
        <w:rPr>
          <w:rFonts w:ascii="Poppins" w:hAnsi="Poppins" w:cs="Poppins"/>
          <w:noProof/>
        </w:rPr>
        <w:t>m</w:t>
      </w:r>
      <w:r w:rsidRPr="002E76DD">
        <w:rPr>
          <w:rFonts w:ascii="Poppins" w:hAnsi="Poppins" w:cs="Poppins"/>
          <w:noProof/>
        </w:rPr>
        <w:t xml:space="preserve"> a estrutura básica de um site de portfólio com a seguinte estrutura de conteúdo:</w:t>
      </w:r>
    </w:p>
    <w:p w14:paraId="022635B4" w14:textId="77777777" w:rsidR="00E2509E" w:rsidRDefault="00E2509E" w:rsidP="003921DD">
      <w:pPr>
        <w:rPr>
          <w:rFonts w:ascii="Poppins" w:hAnsi="Poppins" w:cs="Poppins"/>
          <w:noProof/>
        </w:rPr>
      </w:pPr>
    </w:p>
    <w:p w14:paraId="1D93D75F" w14:textId="7415C4A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&lt;!DOCTYPE html&gt;</w:t>
      </w:r>
    </w:p>
    <w:p w14:paraId="4BBA175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&lt;html lang="en"&gt;</w:t>
      </w:r>
    </w:p>
    <w:p w14:paraId="3D1E4C4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&lt;head&gt;</w:t>
      </w:r>
    </w:p>
    <w:p w14:paraId="4E60C53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&lt;meta charset="UTF-8"&gt;</w:t>
      </w:r>
    </w:p>
    <w:p w14:paraId="71799F4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lastRenderedPageBreak/>
        <w:t xml:space="preserve">    &lt;meta name="viewport" content="width=device-width, initial-scale=1.0"&gt;</w:t>
      </w:r>
    </w:p>
    <w:p w14:paraId="61E01C4A" w14:textId="05DFF8B5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&lt;title&gt;Portfólio de </w:t>
      </w:r>
      <w:r w:rsidR="00231B5D">
        <w:rPr>
          <w:rFonts w:ascii="Poppins" w:hAnsi="Poppins" w:cs="Poppins"/>
          <w:noProof/>
        </w:rPr>
        <w:t>F</w:t>
      </w:r>
      <w:r w:rsidRPr="003921DD">
        <w:rPr>
          <w:rFonts w:ascii="Poppins" w:hAnsi="Poppins" w:cs="Poppins"/>
          <w:noProof/>
        </w:rPr>
        <w:t>otografia&lt;/title&gt;</w:t>
      </w:r>
    </w:p>
    <w:p w14:paraId="6DAA376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&lt;link rel="stylesheet" href="style.css"&gt;</w:t>
      </w:r>
    </w:p>
    <w:p w14:paraId="361C08D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&lt;/head&gt;</w:t>
      </w:r>
    </w:p>
    <w:p w14:paraId="6C8BF05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&lt;body&gt;</w:t>
      </w:r>
    </w:p>
    <w:p w14:paraId="4F909B2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&lt;header&gt;</w:t>
      </w:r>
    </w:p>
    <w:p w14:paraId="799C8406" w14:textId="5FA055D0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&lt;h1&gt;Portfólio de </w:t>
      </w:r>
      <w:r w:rsidR="00231B5D">
        <w:rPr>
          <w:rFonts w:ascii="Poppins" w:hAnsi="Poppins" w:cs="Poppins"/>
          <w:noProof/>
        </w:rPr>
        <w:t>F</w:t>
      </w:r>
      <w:r w:rsidRPr="003921DD">
        <w:rPr>
          <w:rFonts w:ascii="Poppins" w:hAnsi="Poppins" w:cs="Poppins"/>
          <w:noProof/>
        </w:rPr>
        <w:t>otografia&lt;/h1&gt;</w:t>
      </w:r>
    </w:p>
    <w:p w14:paraId="0481D31E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&lt;nav&gt;</w:t>
      </w:r>
    </w:p>
    <w:p w14:paraId="038CDFF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&lt;ul&gt;</w:t>
      </w:r>
    </w:p>
    <w:p w14:paraId="4E78FE2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    &lt;li&gt;&lt;a href="#"&gt;Início&lt;/a&gt;&lt;/li&gt;</w:t>
      </w:r>
    </w:p>
    <w:p w14:paraId="12BB7FA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    &lt;li&gt;&lt;a href="#"&gt;Galeria&lt;/a&gt;&lt;/li&gt;</w:t>
      </w:r>
    </w:p>
    <w:p w14:paraId="3E1C0C5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    &lt;li&gt;&lt;a href="#"&gt;Sobre&lt;/a&gt;&lt;/li&gt;</w:t>
      </w:r>
    </w:p>
    <w:p w14:paraId="55116E8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    &lt;li&gt;&lt;a href="#"&gt;Contato&lt;/a&gt;&lt;/li&gt;</w:t>
      </w:r>
    </w:p>
    <w:p w14:paraId="18CAB2A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    &lt;/ul&gt;</w:t>
      </w:r>
    </w:p>
    <w:p w14:paraId="3334503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&lt;/nav&gt;</w:t>
      </w:r>
    </w:p>
    <w:p w14:paraId="78F6138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&lt;/header&gt;</w:t>
      </w:r>
    </w:p>
    <w:p w14:paraId="1357780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1DA3C27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&lt;section class="gallery"&gt;</w:t>
      </w:r>
    </w:p>
    <w:p w14:paraId="2E680BA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&lt;div class="image" id="image1"&gt;&lt;/div&gt;</w:t>
      </w:r>
    </w:p>
    <w:p w14:paraId="6892BC0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&lt;div class="image" id="image2"&gt;&lt;/div&gt;</w:t>
      </w:r>
    </w:p>
    <w:p w14:paraId="604486F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&lt;div class="image" id="image3"&gt;&lt;/div&gt;</w:t>
      </w:r>
    </w:p>
    <w:p w14:paraId="3FFAF94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&lt;/section&gt;</w:t>
      </w:r>
    </w:p>
    <w:p w14:paraId="1A39746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29327C7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&lt;footer&gt;</w:t>
      </w:r>
    </w:p>
    <w:p w14:paraId="10DCAE4E" w14:textId="63A3B642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&lt;p&gt;&amp;copy; 2024 Portfólio de </w:t>
      </w:r>
      <w:r w:rsidR="00231B5D">
        <w:rPr>
          <w:rFonts w:ascii="Poppins" w:hAnsi="Poppins" w:cs="Poppins"/>
          <w:noProof/>
        </w:rPr>
        <w:t>F</w:t>
      </w:r>
      <w:r w:rsidRPr="003921DD">
        <w:rPr>
          <w:rFonts w:ascii="Poppins" w:hAnsi="Poppins" w:cs="Poppins"/>
          <w:noProof/>
        </w:rPr>
        <w:t>otografia&lt;/p&gt;</w:t>
      </w:r>
    </w:p>
    <w:p w14:paraId="7D17A31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&lt;/footer&gt;</w:t>
      </w:r>
    </w:p>
    <w:p w14:paraId="0ED9023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36362BC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&lt;script src="script.js"&gt;&lt;/script&gt;</w:t>
      </w:r>
    </w:p>
    <w:p w14:paraId="573A558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&lt;/body&gt;</w:t>
      </w:r>
    </w:p>
    <w:p w14:paraId="08DE5032" w14:textId="73F0B70B" w:rsidR="00983002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&lt;/html&gt;</w:t>
      </w:r>
    </w:p>
    <w:p w14:paraId="6478CF72" w14:textId="77777777" w:rsidR="003921DD" w:rsidRDefault="003921DD" w:rsidP="003921DD">
      <w:pPr>
        <w:rPr>
          <w:rFonts w:ascii="Poppins" w:hAnsi="Poppins" w:cs="Poppins"/>
          <w:noProof/>
        </w:rPr>
      </w:pPr>
    </w:p>
    <w:p w14:paraId="338B53B2" w14:textId="15F475D6" w:rsidR="003921DD" w:rsidRPr="003921DD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3</w:t>
      </w:r>
      <w:r>
        <w:rPr>
          <w:rFonts w:ascii="Poppins" w:hAnsi="Poppins" w:cs="Poppins"/>
          <w:b/>
          <w:bCs/>
          <w:noProof/>
        </w:rPr>
        <w:t>:</w:t>
      </w:r>
      <w:r w:rsidR="003921DD" w:rsidRPr="003921DD">
        <w:rPr>
          <w:rFonts w:ascii="Poppins" w:hAnsi="Poppins" w:cs="Poppins"/>
          <w:b/>
          <w:bCs/>
          <w:noProof/>
        </w:rPr>
        <w:t xml:space="preserve"> </w:t>
      </w:r>
      <w:r w:rsidR="005D051D">
        <w:rPr>
          <w:rFonts w:ascii="Poppins" w:hAnsi="Poppins" w:cs="Poppins"/>
          <w:b/>
          <w:bCs/>
          <w:noProof/>
        </w:rPr>
        <w:t>e</w:t>
      </w:r>
      <w:r w:rsidR="003921DD" w:rsidRPr="003921DD">
        <w:rPr>
          <w:rFonts w:ascii="Poppins" w:hAnsi="Poppins" w:cs="Poppins"/>
          <w:b/>
          <w:bCs/>
          <w:noProof/>
        </w:rPr>
        <w:t>stilos com CSS</w:t>
      </w:r>
      <w:r w:rsidR="00BD0B44">
        <w:rPr>
          <w:rFonts w:ascii="Poppins" w:hAnsi="Poppins" w:cs="Poppins"/>
          <w:b/>
          <w:bCs/>
          <w:noProof/>
        </w:rPr>
        <w:br/>
      </w:r>
    </w:p>
    <w:p w14:paraId="4D168690" w14:textId="776B0C0D" w:rsidR="00E2509E" w:rsidRPr="005D051D" w:rsidRDefault="003921DD" w:rsidP="009A3829">
      <w:pPr>
        <w:pStyle w:val="PargrafodaLista"/>
        <w:numPr>
          <w:ilvl w:val="0"/>
          <w:numId w:val="5"/>
        </w:numPr>
        <w:rPr>
          <w:rFonts w:ascii="Poppins" w:hAnsi="Poppins" w:cs="Poppins"/>
          <w:noProof/>
        </w:rPr>
      </w:pPr>
      <w:r w:rsidRPr="005D051D">
        <w:rPr>
          <w:rFonts w:ascii="Poppins" w:hAnsi="Poppins" w:cs="Poppins"/>
          <w:noProof/>
        </w:rPr>
        <w:t xml:space="preserve">No arquivo </w:t>
      </w:r>
      <w:r w:rsidRPr="005D051D">
        <w:rPr>
          <w:rFonts w:ascii="Poppins" w:hAnsi="Poppins" w:cs="Poppins"/>
          <w:b/>
          <w:bCs/>
          <w:noProof/>
        </w:rPr>
        <w:t>style.css</w:t>
      </w:r>
      <w:r w:rsidRPr="005D051D">
        <w:rPr>
          <w:rFonts w:ascii="Poppins" w:hAnsi="Poppins" w:cs="Poppins"/>
          <w:noProof/>
        </w:rPr>
        <w:t>, implemente</w:t>
      </w:r>
      <w:r w:rsidR="005D051D">
        <w:rPr>
          <w:rFonts w:ascii="Poppins" w:hAnsi="Poppins" w:cs="Poppins"/>
          <w:noProof/>
        </w:rPr>
        <w:t>m</w:t>
      </w:r>
      <w:r w:rsidRPr="005D051D">
        <w:rPr>
          <w:rFonts w:ascii="Poppins" w:hAnsi="Poppins" w:cs="Poppins"/>
          <w:noProof/>
        </w:rPr>
        <w:t xml:space="preserve"> animações e transições utilizando </w:t>
      </w:r>
      <w:r w:rsidRPr="005D051D">
        <w:rPr>
          <w:rFonts w:ascii="Poppins" w:hAnsi="Poppins" w:cs="Poppins"/>
          <w:b/>
          <w:bCs/>
          <w:noProof/>
        </w:rPr>
        <w:t>CSS</w:t>
      </w:r>
      <w:r w:rsidRPr="005D051D">
        <w:rPr>
          <w:rFonts w:ascii="Poppins" w:hAnsi="Poppins" w:cs="Poppins"/>
          <w:noProof/>
        </w:rPr>
        <w:t>.</w:t>
      </w:r>
    </w:p>
    <w:p w14:paraId="13C9908D" w14:textId="4FBAD1FC" w:rsidR="003921DD" w:rsidRPr="005D051D" w:rsidRDefault="003921DD" w:rsidP="009A3829">
      <w:pPr>
        <w:pStyle w:val="PargrafodaLista"/>
        <w:numPr>
          <w:ilvl w:val="0"/>
          <w:numId w:val="5"/>
        </w:numPr>
        <w:rPr>
          <w:rFonts w:ascii="Poppins" w:hAnsi="Poppins" w:cs="Poppins"/>
          <w:noProof/>
        </w:rPr>
      </w:pPr>
      <w:r w:rsidRPr="005D051D">
        <w:rPr>
          <w:rFonts w:ascii="Poppins" w:hAnsi="Poppins" w:cs="Poppins"/>
          <w:noProof/>
        </w:rPr>
        <w:t>Transições CSS:</w:t>
      </w:r>
    </w:p>
    <w:p w14:paraId="36BB3F9A" w14:textId="13B0C1BA" w:rsidR="003921DD" w:rsidRPr="003921DD" w:rsidRDefault="003921DD" w:rsidP="009A3829">
      <w:pPr>
        <w:numPr>
          <w:ilvl w:val="0"/>
          <w:numId w:val="6"/>
        </w:numPr>
        <w:tabs>
          <w:tab w:val="clear" w:pos="1068"/>
        </w:tabs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lastRenderedPageBreak/>
        <w:t>Aplique</w:t>
      </w:r>
      <w:r w:rsidR="005D051D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 xml:space="preserve"> uma transição suave na mudança de cor do menu de navegação</w:t>
      </w:r>
      <w:r w:rsidR="003C0130">
        <w:rPr>
          <w:rFonts w:ascii="Poppins" w:hAnsi="Poppins" w:cs="Poppins"/>
          <w:noProof/>
        </w:rPr>
        <w:t>.</w:t>
      </w:r>
    </w:p>
    <w:p w14:paraId="4883C146" w14:textId="64DA7E35" w:rsidR="003921DD" w:rsidRPr="003921DD" w:rsidRDefault="003921DD" w:rsidP="009A3829">
      <w:pPr>
        <w:numPr>
          <w:ilvl w:val="0"/>
          <w:numId w:val="6"/>
        </w:numPr>
        <w:tabs>
          <w:tab w:val="clear" w:pos="1068"/>
        </w:tabs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Adicione</w:t>
      </w:r>
      <w:r w:rsidR="005D051D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 xml:space="preserve"> transições nos links de navegação para que a cor de fundo mude ao passar o mouse.</w:t>
      </w:r>
      <w:r w:rsidR="00E2509E">
        <w:rPr>
          <w:rFonts w:ascii="Poppins" w:hAnsi="Poppins" w:cs="Poppins"/>
          <w:noProof/>
        </w:rPr>
        <w:br/>
      </w:r>
    </w:p>
    <w:p w14:paraId="4EB0E7C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/* Estilos gerais */</w:t>
      </w:r>
    </w:p>
    <w:p w14:paraId="73B9620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body {</w:t>
      </w:r>
    </w:p>
    <w:p w14:paraId="29F2E6D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font-family: Arial, sans-serif;</w:t>
      </w:r>
    </w:p>
    <w:p w14:paraId="668D70A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margin: 0;</w:t>
      </w:r>
    </w:p>
    <w:p w14:paraId="5B26E41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0;</w:t>
      </w:r>
    </w:p>
    <w:p w14:paraId="7E09667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background-color: #f4f4f4;</w:t>
      </w:r>
    </w:p>
    <w:p w14:paraId="49AD368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1511BB9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6455CAC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header {</w:t>
      </w:r>
    </w:p>
    <w:p w14:paraId="4A50D5A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background-color: #333;</w:t>
      </w:r>
    </w:p>
    <w:p w14:paraId="1A20A18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color: white;</w:t>
      </w:r>
    </w:p>
    <w:p w14:paraId="70E1DE0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20px;</w:t>
      </w:r>
    </w:p>
    <w:p w14:paraId="240ED96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text-align: center;</w:t>
      </w:r>
    </w:p>
    <w:p w14:paraId="68B6326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30B7B2C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1251E8E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nav ul {</w:t>
      </w:r>
    </w:p>
    <w:p w14:paraId="6B60249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list-style: none;</w:t>
      </w:r>
    </w:p>
    <w:p w14:paraId="626832F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0;</w:t>
      </w:r>
    </w:p>
    <w:p w14:paraId="5278B2B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7B6C965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0FD006C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nav ul li {</w:t>
      </w:r>
    </w:p>
    <w:p w14:paraId="3AA100A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display: inline;</w:t>
      </w:r>
    </w:p>
    <w:p w14:paraId="4DA2998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margin: 0 15px;</w:t>
      </w:r>
    </w:p>
    <w:p w14:paraId="71E9875E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26FB167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099A7E4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nav ul li a {</w:t>
      </w:r>
    </w:p>
    <w:p w14:paraId="06EAF42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color: white;</w:t>
      </w:r>
    </w:p>
    <w:p w14:paraId="7EA498B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text-decoration: none;</w:t>
      </w:r>
    </w:p>
    <w:p w14:paraId="0B84631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10px 15px;</w:t>
      </w:r>
    </w:p>
    <w:p w14:paraId="70D9B6A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border-radius: 5px;</w:t>
      </w:r>
    </w:p>
    <w:p w14:paraId="6B40197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transition: background-color 0.3s ease, transform 0.2s ease;</w:t>
      </w:r>
    </w:p>
    <w:p w14:paraId="151D3E6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lastRenderedPageBreak/>
        <w:t>}</w:t>
      </w:r>
    </w:p>
    <w:p w14:paraId="1DEF9F0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0CB3BBF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nav ul li a:hover {</w:t>
      </w:r>
    </w:p>
    <w:p w14:paraId="663DA01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background-color: #ff6347;</w:t>
      </w:r>
    </w:p>
    <w:p w14:paraId="6534154E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transform: scale(1.1);</w:t>
      </w:r>
    </w:p>
    <w:p w14:paraId="1A2247F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302EFD5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15BA823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.gallery {</w:t>
      </w:r>
    </w:p>
    <w:p w14:paraId="2F22895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display: grid;</w:t>
      </w:r>
    </w:p>
    <w:p w14:paraId="5AFBB72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grid-template-columns: repeat(3, 1fr);</w:t>
      </w:r>
    </w:p>
    <w:p w14:paraId="05AD55BE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gap: 10px;</w:t>
      </w:r>
    </w:p>
    <w:p w14:paraId="65BF0AF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20px;</w:t>
      </w:r>
    </w:p>
    <w:p w14:paraId="6D13FD9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32F3961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45D1D84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.image {</w:t>
      </w:r>
    </w:p>
    <w:p w14:paraId="1E63198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background-color: #ddd;</w:t>
      </w:r>
    </w:p>
    <w:p w14:paraId="5AD6FB9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height: 200px;</w:t>
      </w:r>
    </w:p>
    <w:p w14:paraId="047E24B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transition: transform 0.5s ease-in-out, opacity 0.3s ease;</w:t>
      </w:r>
    </w:p>
    <w:p w14:paraId="7652A8E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5C25FFB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38CF845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.image:hover {</w:t>
      </w:r>
    </w:p>
    <w:p w14:paraId="0C13EEC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transform: scale(1.05);</w:t>
      </w:r>
    </w:p>
    <w:p w14:paraId="73BCB3A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opacity: 0.8;</w:t>
      </w:r>
    </w:p>
    <w:p w14:paraId="294488E0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4543BB3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5272E00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footer {</w:t>
      </w:r>
    </w:p>
    <w:p w14:paraId="1C09A10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text-align: center;</w:t>
      </w:r>
    </w:p>
    <w:p w14:paraId="387412C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padding: 10px;</w:t>
      </w:r>
    </w:p>
    <w:p w14:paraId="5801A985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background-color: #333;</w:t>
      </w:r>
    </w:p>
    <w:p w14:paraId="52D140D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color: white;</w:t>
      </w:r>
    </w:p>
    <w:p w14:paraId="7025AF58" w14:textId="40B22731" w:rsid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444F72F5" w14:textId="77777777" w:rsidR="00E2509E" w:rsidRDefault="00E2509E" w:rsidP="003921DD">
      <w:pPr>
        <w:rPr>
          <w:rFonts w:ascii="Poppins" w:hAnsi="Poppins" w:cs="Poppins"/>
          <w:b/>
          <w:bCs/>
          <w:noProof/>
        </w:rPr>
      </w:pPr>
    </w:p>
    <w:p w14:paraId="4B65FD3B" w14:textId="5E59579A" w:rsidR="003921DD" w:rsidRPr="003921DD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4</w:t>
      </w:r>
      <w:r>
        <w:rPr>
          <w:rFonts w:ascii="Poppins" w:hAnsi="Poppins" w:cs="Poppins"/>
          <w:b/>
          <w:bCs/>
          <w:noProof/>
        </w:rPr>
        <w:t>:</w:t>
      </w:r>
      <w:r w:rsidR="003921DD" w:rsidRPr="003921DD">
        <w:rPr>
          <w:rFonts w:ascii="Poppins" w:hAnsi="Poppins" w:cs="Poppins"/>
          <w:b/>
          <w:bCs/>
          <w:noProof/>
        </w:rPr>
        <w:t xml:space="preserve"> </w:t>
      </w:r>
      <w:r w:rsidR="005D051D">
        <w:rPr>
          <w:rFonts w:ascii="Poppins" w:hAnsi="Poppins" w:cs="Poppins"/>
          <w:b/>
          <w:bCs/>
          <w:noProof/>
        </w:rPr>
        <w:t>a</w:t>
      </w:r>
      <w:r w:rsidR="003921DD" w:rsidRPr="003921DD">
        <w:rPr>
          <w:rFonts w:ascii="Poppins" w:hAnsi="Poppins" w:cs="Poppins"/>
          <w:b/>
          <w:bCs/>
          <w:noProof/>
        </w:rPr>
        <w:t>nimações CSS</w:t>
      </w:r>
      <w:r w:rsidR="00BD0B44">
        <w:rPr>
          <w:rFonts w:ascii="Poppins" w:hAnsi="Poppins" w:cs="Poppins"/>
          <w:b/>
          <w:bCs/>
          <w:noProof/>
        </w:rPr>
        <w:br/>
      </w:r>
    </w:p>
    <w:p w14:paraId="22B0A165" w14:textId="713BD588" w:rsidR="003921DD" w:rsidRPr="003921DD" w:rsidRDefault="003921DD" w:rsidP="009A382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Crie</w:t>
      </w:r>
      <w:r w:rsidR="00E2509E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 xml:space="preserve"> uma animação para o título do site (h1) que tenha um efeito de deslizamento da esquerda para a direita com </w:t>
      </w:r>
      <w:r w:rsidRPr="003921DD">
        <w:rPr>
          <w:rFonts w:ascii="Poppins" w:hAnsi="Poppins" w:cs="Poppins"/>
          <w:b/>
          <w:bCs/>
          <w:noProof/>
        </w:rPr>
        <w:t>@keyframes</w:t>
      </w:r>
      <w:r w:rsidR="003C0130">
        <w:rPr>
          <w:rFonts w:ascii="Poppins" w:hAnsi="Poppins" w:cs="Poppins"/>
          <w:noProof/>
        </w:rPr>
        <w:t>.</w:t>
      </w:r>
    </w:p>
    <w:p w14:paraId="6D2C54D0" w14:textId="0A18CE8E" w:rsidR="003921DD" w:rsidRPr="003921DD" w:rsidRDefault="003921DD" w:rsidP="009A3829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Adicione</w:t>
      </w:r>
      <w:r w:rsidR="00E2509E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 xml:space="preserve"> uma animação nas imagens da galeria </w:t>
      </w:r>
      <w:r w:rsidR="003C0130">
        <w:rPr>
          <w:rFonts w:ascii="Poppins" w:hAnsi="Poppins" w:cs="Poppins"/>
          <w:noProof/>
        </w:rPr>
        <w:t xml:space="preserve">para </w:t>
      </w:r>
      <w:r w:rsidRPr="003921DD">
        <w:rPr>
          <w:rFonts w:ascii="Poppins" w:hAnsi="Poppins" w:cs="Poppins"/>
          <w:noProof/>
        </w:rPr>
        <w:t>que se mov</w:t>
      </w:r>
      <w:r w:rsidR="00C7090D">
        <w:rPr>
          <w:rFonts w:ascii="Poppins" w:hAnsi="Poppins" w:cs="Poppins"/>
          <w:noProof/>
        </w:rPr>
        <w:t>a</w:t>
      </w:r>
      <w:r w:rsidRPr="003921DD">
        <w:rPr>
          <w:rFonts w:ascii="Poppins" w:hAnsi="Poppins" w:cs="Poppins"/>
          <w:noProof/>
        </w:rPr>
        <w:t>m suavemente para dentro quando o usuário entra</w:t>
      </w:r>
      <w:r w:rsidR="00C7090D">
        <w:rPr>
          <w:rFonts w:ascii="Poppins" w:hAnsi="Poppins" w:cs="Poppins"/>
          <w:noProof/>
        </w:rPr>
        <w:t>r</w:t>
      </w:r>
      <w:r w:rsidRPr="003921DD">
        <w:rPr>
          <w:rFonts w:ascii="Poppins" w:hAnsi="Poppins" w:cs="Poppins"/>
          <w:noProof/>
        </w:rPr>
        <w:t xml:space="preserve"> na página.</w:t>
      </w:r>
      <w:r w:rsidR="00E2509E">
        <w:rPr>
          <w:rFonts w:ascii="Poppins" w:hAnsi="Poppins" w:cs="Poppins"/>
          <w:noProof/>
        </w:rPr>
        <w:br/>
      </w:r>
    </w:p>
    <w:p w14:paraId="660F409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/* Animação para o título */</w:t>
      </w:r>
    </w:p>
    <w:p w14:paraId="722EC5B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h1 {</w:t>
      </w:r>
    </w:p>
    <w:p w14:paraId="0764C36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animation: slideIn 2s ease-out;</w:t>
      </w:r>
    </w:p>
    <w:p w14:paraId="3FA9BF1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6E15437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40CA82E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@keyframes slideIn {</w:t>
      </w:r>
    </w:p>
    <w:p w14:paraId="340C9AD4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from {</w:t>
      </w:r>
    </w:p>
    <w:p w14:paraId="629C98B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transform: translateX(-100%);</w:t>
      </w:r>
    </w:p>
    <w:p w14:paraId="2C9BC5A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opacity: 0;</w:t>
      </w:r>
    </w:p>
    <w:p w14:paraId="6EFA665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}</w:t>
      </w:r>
    </w:p>
    <w:p w14:paraId="17350D2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to {</w:t>
      </w:r>
    </w:p>
    <w:p w14:paraId="6947044F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transform: translateX(0);</w:t>
      </w:r>
    </w:p>
    <w:p w14:paraId="647D34CC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opacity: 1;</w:t>
      </w:r>
    </w:p>
    <w:p w14:paraId="325F57BE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}</w:t>
      </w:r>
    </w:p>
    <w:p w14:paraId="0EB5E18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7298BE4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68C9386F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/* Animação das imagens da galeria */</w:t>
      </w:r>
    </w:p>
    <w:p w14:paraId="0A86D77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.image {</w:t>
      </w:r>
    </w:p>
    <w:p w14:paraId="72049B3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animation: fadeIn 1s ease-out forwards;</w:t>
      </w:r>
    </w:p>
    <w:p w14:paraId="35C4570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484BF96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</w:p>
    <w:p w14:paraId="25AC4F18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@keyframes fadeIn {</w:t>
      </w:r>
    </w:p>
    <w:p w14:paraId="5E6321A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from {</w:t>
      </w:r>
    </w:p>
    <w:p w14:paraId="1C0F3759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transform: scale(0.5);</w:t>
      </w:r>
    </w:p>
    <w:p w14:paraId="0ECB1AD7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opacity: 0;</w:t>
      </w:r>
    </w:p>
    <w:p w14:paraId="20D164DA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}</w:t>
      </w:r>
    </w:p>
    <w:p w14:paraId="1C16C24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to {</w:t>
      </w:r>
    </w:p>
    <w:p w14:paraId="3027274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transform: scale(1);</w:t>
      </w:r>
    </w:p>
    <w:p w14:paraId="6919DB2D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opacity: 1;</w:t>
      </w:r>
    </w:p>
    <w:p w14:paraId="1FFA4323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}</w:t>
      </w:r>
    </w:p>
    <w:p w14:paraId="2DD67420" w14:textId="77777777" w:rsid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</w:t>
      </w:r>
    </w:p>
    <w:p w14:paraId="6BDCADF8" w14:textId="77777777" w:rsidR="003921DD" w:rsidRDefault="003921DD" w:rsidP="003921DD">
      <w:pPr>
        <w:rPr>
          <w:rFonts w:ascii="Poppins" w:hAnsi="Poppins" w:cs="Poppins"/>
          <w:noProof/>
        </w:rPr>
      </w:pPr>
    </w:p>
    <w:p w14:paraId="3F170546" w14:textId="553D53F9" w:rsidR="003921DD" w:rsidRPr="003921DD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5</w:t>
      </w:r>
      <w:r>
        <w:rPr>
          <w:rFonts w:ascii="Poppins" w:hAnsi="Poppins" w:cs="Poppins"/>
          <w:b/>
          <w:bCs/>
          <w:noProof/>
        </w:rPr>
        <w:t>:</w:t>
      </w:r>
      <w:r w:rsidR="003921DD" w:rsidRPr="003921DD">
        <w:rPr>
          <w:rFonts w:ascii="Poppins" w:hAnsi="Poppins" w:cs="Poppins"/>
          <w:b/>
          <w:bCs/>
          <w:noProof/>
        </w:rPr>
        <w:t xml:space="preserve"> </w:t>
      </w:r>
      <w:r w:rsidR="003C0130">
        <w:rPr>
          <w:rFonts w:ascii="Poppins" w:hAnsi="Poppins" w:cs="Poppins"/>
          <w:b/>
          <w:bCs/>
          <w:noProof/>
        </w:rPr>
        <w:t>i</w:t>
      </w:r>
      <w:r w:rsidR="003921DD" w:rsidRPr="003921DD">
        <w:rPr>
          <w:rFonts w:ascii="Poppins" w:hAnsi="Poppins" w:cs="Poppins"/>
          <w:b/>
          <w:bCs/>
          <w:noProof/>
        </w:rPr>
        <w:t>nteratividade com JavaScript</w:t>
      </w:r>
      <w:r w:rsidR="00BD0B44">
        <w:rPr>
          <w:rFonts w:ascii="Poppins" w:hAnsi="Poppins" w:cs="Poppins"/>
          <w:b/>
          <w:bCs/>
          <w:noProof/>
        </w:rPr>
        <w:br/>
      </w:r>
    </w:p>
    <w:p w14:paraId="7132324E" w14:textId="02512211" w:rsidR="003921DD" w:rsidRPr="005D051D" w:rsidRDefault="003921DD" w:rsidP="009A3829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5D051D">
        <w:rPr>
          <w:rFonts w:ascii="Poppins" w:hAnsi="Poppins" w:cs="Poppins"/>
          <w:noProof/>
        </w:rPr>
        <w:t xml:space="preserve">No arquivo </w:t>
      </w:r>
      <w:r w:rsidRPr="005D051D">
        <w:rPr>
          <w:rFonts w:ascii="Poppins" w:hAnsi="Poppins" w:cs="Poppins"/>
          <w:b/>
          <w:bCs/>
          <w:noProof/>
        </w:rPr>
        <w:t>script.js</w:t>
      </w:r>
      <w:r w:rsidRPr="005D051D">
        <w:rPr>
          <w:rFonts w:ascii="Poppins" w:hAnsi="Poppins" w:cs="Poppins"/>
          <w:noProof/>
        </w:rPr>
        <w:t>, crie</w:t>
      </w:r>
      <w:r w:rsidR="005D051D" w:rsidRPr="005D051D">
        <w:rPr>
          <w:rFonts w:ascii="Poppins" w:hAnsi="Poppins" w:cs="Poppins"/>
          <w:noProof/>
        </w:rPr>
        <w:t>m</w:t>
      </w:r>
      <w:r w:rsidRPr="005D051D">
        <w:rPr>
          <w:rFonts w:ascii="Poppins" w:hAnsi="Poppins" w:cs="Poppins"/>
          <w:noProof/>
        </w:rPr>
        <w:t xml:space="preserve"> uma interação em JavaScript que altere o fundo de uma imagem </w:t>
      </w:r>
      <w:r w:rsidR="003C0130">
        <w:rPr>
          <w:rFonts w:ascii="Poppins" w:hAnsi="Poppins" w:cs="Poppins"/>
          <w:noProof/>
        </w:rPr>
        <w:t>quando se clica</w:t>
      </w:r>
      <w:r w:rsidRPr="005D051D">
        <w:rPr>
          <w:rFonts w:ascii="Poppins" w:hAnsi="Poppins" w:cs="Poppins"/>
          <w:noProof/>
        </w:rPr>
        <w:t xml:space="preserve"> nela.</w:t>
      </w:r>
    </w:p>
    <w:p w14:paraId="1BDB1FC2" w14:textId="77777777" w:rsidR="003921DD" w:rsidRDefault="003921DD" w:rsidP="003921DD">
      <w:pPr>
        <w:rPr>
          <w:rFonts w:ascii="Poppins" w:hAnsi="Poppins" w:cs="Poppins"/>
          <w:noProof/>
        </w:rPr>
      </w:pPr>
    </w:p>
    <w:p w14:paraId="3AE39442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document.querySelectorAll('.image').forEach(image =&gt; {</w:t>
      </w:r>
    </w:p>
    <w:p w14:paraId="47BB8ABB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image.addEventListener('click', () =&gt; {</w:t>
      </w:r>
    </w:p>
    <w:p w14:paraId="00C6113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// Alterna a cor de fundo da imagem clicada</w:t>
      </w:r>
    </w:p>
    <w:p w14:paraId="498EFFF6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    image.style.backgroundColor = image.style.backgroundColor === 'rgb(255, 99, 71)' ? '#ddd' : 'rgb(255, 99, 71)';</w:t>
      </w:r>
    </w:p>
    <w:p w14:paraId="0DFE54D1" w14:textId="77777777" w:rsidR="003921DD" w:rsidRP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 xml:space="preserve">    });</w:t>
      </w:r>
    </w:p>
    <w:p w14:paraId="67C6E010" w14:textId="710889B3" w:rsidR="003921DD" w:rsidRDefault="003921DD" w:rsidP="00E2509E">
      <w:pPr>
        <w:shd w:val="clear" w:color="auto" w:fill="E7E6E6" w:themeFill="background2"/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});</w:t>
      </w:r>
    </w:p>
    <w:p w14:paraId="298C7A24" w14:textId="77777777" w:rsidR="00E2509E" w:rsidRDefault="00E2509E" w:rsidP="003921DD">
      <w:pPr>
        <w:rPr>
          <w:rFonts w:ascii="Poppins" w:hAnsi="Poppins" w:cs="Poppins"/>
          <w:b/>
          <w:bCs/>
          <w:noProof/>
        </w:rPr>
      </w:pPr>
    </w:p>
    <w:p w14:paraId="41D9C7AE" w14:textId="6A1809BC" w:rsidR="003921DD" w:rsidRPr="003921DD" w:rsidRDefault="00E2509E" w:rsidP="003921DD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Etapa </w:t>
      </w:r>
      <w:r w:rsidR="003921DD" w:rsidRPr="003921DD">
        <w:rPr>
          <w:rFonts w:ascii="Poppins" w:hAnsi="Poppins" w:cs="Poppins"/>
          <w:b/>
          <w:bCs/>
          <w:noProof/>
        </w:rPr>
        <w:t>6</w:t>
      </w:r>
      <w:r>
        <w:rPr>
          <w:rFonts w:ascii="Poppins" w:hAnsi="Poppins" w:cs="Poppins"/>
          <w:b/>
          <w:bCs/>
          <w:noProof/>
        </w:rPr>
        <w:t>:</w:t>
      </w:r>
      <w:r w:rsidR="003921DD" w:rsidRPr="003921DD">
        <w:rPr>
          <w:rFonts w:ascii="Poppins" w:hAnsi="Poppins" w:cs="Poppins"/>
          <w:b/>
          <w:bCs/>
          <w:noProof/>
        </w:rPr>
        <w:t xml:space="preserve"> </w:t>
      </w:r>
      <w:r w:rsidR="005D051D">
        <w:rPr>
          <w:rFonts w:ascii="Poppins" w:hAnsi="Poppins" w:cs="Poppins"/>
          <w:b/>
          <w:bCs/>
          <w:noProof/>
        </w:rPr>
        <w:t>t</w:t>
      </w:r>
      <w:r w:rsidR="003921DD" w:rsidRPr="003921DD">
        <w:rPr>
          <w:rFonts w:ascii="Poppins" w:hAnsi="Poppins" w:cs="Poppins"/>
          <w:b/>
          <w:bCs/>
          <w:noProof/>
        </w:rPr>
        <w:t xml:space="preserve">estes e </w:t>
      </w:r>
      <w:r>
        <w:rPr>
          <w:rFonts w:ascii="Poppins" w:hAnsi="Poppins" w:cs="Poppins"/>
          <w:b/>
          <w:bCs/>
          <w:noProof/>
        </w:rPr>
        <w:t>a</w:t>
      </w:r>
      <w:r w:rsidR="003921DD" w:rsidRPr="003921DD">
        <w:rPr>
          <w:rFonts w:ascii="Poppins" w:hAnsi="Poppins" w:cs="Poppins"/>
          <w:b/>
          <w:bCs/>
          <w:noProof/>
        </w:rPr>
        <w:t xml:space="preserve">justes </w:t>
      </w:r>
      <w:r>
        <w:rPr>
          <w:rFonts w:ascii="Poppins" w:hAnsi="Poppins" w:cs="Poppins"/>
          <w:b/>
          <w:bCs/>
          <w:noProof/>
        </w:rPr>
        <w:t>f</w:t>
      </w:r>
      <w:r w:rsidR="003921DD" w:rsidRPr="003921DD">
        <w:rPr>
          <w:rFonts w:ascii="Poppins" w:hAnsi="Poppins" w:cs="Poppins"/>
          <w:b/>
          <w:bCs/>
          <w:noProof/>
        </w:rPr>
        <w:t>inais</w:t>
      </w:r>
      <w:r w:rsidR="00BD0B44">
        <w:rPr>
          <w:rFonts w:ascii="Poppins" w:hAnsi="Poppins" w:cs="Poppins"/>
          <w:b/>
          <w:bCs/>
          <w:noProof/>
        </w:rPr>
        <w:br/>
      </w:r>
    </w:p>
    <w:p w14:paraId="5ACE453C" w14:textId="4958C786" w:rsidR="003921DD" w:rsidRPr="003921DD" w:rsidRDefault="003921DD" w:rsidP="009A3829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Teste</w:t>
      </w:r>
      <w:r w:rsidR="00E2509E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 xml:space="preserve"> a página para garantir que as animações e transições funcionem corretamente no navegador</w:t>
      </w:r>
      <w:r w:rsidR="003C0130">
        <w:rPr>
          <w:rFonts w:ascii="Poppins" w:hAnsi="Poppins" w:cs="Poppins"/>
          <w:noProof/>
        </w:rPr>
        <w:t>.</w:t>
      </w:r>
    </w:p>
    <w:p w14:paraId="364305A2" w14:textId="6EF53DB0" w:rsidR="003921DD" w:rsidRPr="003921DD" w:rsidRDefault="003921DD" w:rsidP="009A3829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3921DD">
        <w:rPr>
          <w:rFonts w:ascii="Poppins" w:hAnsi="Poppins" w:cs="Poppins"/>
          <w:noProof/>
        </w:rPr>
        <w:t>Certifique</w:t>
      </w:r>
      <w:r w:rsidR="00E2509E">
        <w:rPr>
          <w:rFonts w:ascii="Poppins" w:hAnsi="Poppins" w:cs="Poppins"/>
          <w:noProof/>
        </w:rPr>
        <w:t>m</w:t>
      </w:r>
      <w:r w:rsidRPr="003921DD">
        <w:rPr>
          <w:rFonts w:ascii="Poppins" w:hAnsi="Poppins" w:cs="Poppins"/>
          <w:noProof/>
        </w:rPr>
        <w:t>-se de que as animações não interfiram na experiência do usuário e que a interação com a galeria seja suave e intuitiva.</w:t>
      </w:r>
    </w:p>
    <w:p w14:paraId="22EC2176" w14:textId="77777777" w:rsidR="003921DD" w:rsidRPr="003921DD" w:rsidRDefault="003921DD" w:rsidP="003921DD">
      <w:pPr>
        <w:rPr>
          <w:rFonts w:ascii="Poppins" w:hAnsi="Poppins" w:cs="Poppins"/>
          <w:noProof/>
        </w:rPr>
      </w:pPr>
    </w:p>
    <w:p w14:paraId="1C1EB85A" w14:textId="373A5806" w:rsidR="005D051D" w:rsidRPr="005D051D" w:rsidRDefault="005D051D" w:rsidP="003921DD">
      <w:pPr>
        <w:rPr>
          <w:rFonts w:ascii="Poppins" w:hAnsi="Poppins" w:cs="Poppins"/>
          <w:b/>
          <w:bCs/>
          <w:noProof/>
        </w:rPr>
      </w:pPr>
      <w:r w:rsidRPr="005D051D">
        <w:rPr>
          <w:rFonts w:ascii="Poppins" w:hAnsi="Poppins" w:cs="Poppins"/>
          <w:b/>
          <w:bCs/>
          <w:noProof/>
        </w:rPr>
        <w:t>Etapa 7: relatório</w:t>
      </w:r>
      <w:r w:rsidR="00BD0B44">
        <w:rPr>
          <w:rFonts w:ascii="Poppins" w:hAnsi="Poppins" w:cs="Poppins"/>
          <w:b/>
          <w:bCs/>
          <w:noProof/>
        </w:rPr>
        <w:br/>
      </w:r>
    </w:p>
    <w:p w14:paraId="5AE8C2B5" w14:textId="088FA05F" w:rsidR="003921DD" w:rsidRPr="005D051D" w:rsidRDefault="005F5CF8" w:rsidP="009A3829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5D051D">
        <w:rPr>
          <w:rFonts w:ascii="Poppins" w:hAnsi="Poppins" w:cs="Poppins"/>
          <w:noProof/>
        </w:rPr>
        <w:t>Ao final</w:t>
      </w:r>
      <w:r w:rsidR="003C0130">
        <w:rPr>
          <w:rFonts w:ascii="Poppins" w:hAnsi="Poppins" w:cs="Poppins"/>
          <w:noProof/>
        </w:rPr>
        <w:t xml:space="preserve"> da atividade</w:t>
      </w:r>
      <w:r w:rsidR="00C7090D">
        <w:rPr>
          <w:rFonts w:ascii="Poppins" w:hAnsi="Poppins" w:cs="Poppins"/>
          <w:noProof/>
        </w:rPr>
        <w:t>,</w:t>
      </w:r>
      <w:r w:rsidRPr="005D051D">
        <w:rPr>
          <w:rFonts w:ascii="Poppins" w:hAnsi="Poppins" w:cs="Poppins"/>
          <w:noProof/>
        </w:rPr>
        <w:t xml:space="preserve"> prepare</w:t>
      </w:r>
      <w:r w:rsidR="005D051D" w:rsidRPr="005D051D">
        <w:rPr>
          <w:rFonts w:ascii="Poppins" w:hAnsi="Poppins" w:cs="Poppins"/>
          <w:noProof/>
        </w:rPr>
        <w:t>m</w:t>
      </w:r>
      <w:r w:rsidRPr="005D051D">
        <w:rPr>
          <w:rFonts w:ascii="Poppins" w:hAnsi="Poppins" w:cs="Poppins"/>
          <w:noProof/>
        </w:rPr>
        <w:t xml:space="preserve"> um relatório com </w:t>
      </w:r>
      <w:r w:rsidR="09EA4CDE" w:rsidRPr="005D051D">
        <w:rPr>
          <w:rFonts w:ascii="Poppins" w:hAnsi="Poppins" w:cs="Poppins"/>
          <w:noProof/>
        </w:rPr>
        <w:t>o conteúdo de código do</w:t>
      </w:r>
      <w:r w:rsidRPr="005D051D">
        <w:rPr>
          <w:rFonts w:ascii="Poppins" w:hAnsi="Poppins" w:cs="Poppins"/>
          <w:noProof/>
        </w:rPr>
        <w:t xml:space="preserve"> site</w:t>
      </w:r>
      <w:r w:rsidR="6BEDB405" w:rsidRPr="005D051D">
        <w:rPr>
          <w:rFonts w:ascii="Poppins" w:hAnsi="Poppins" w:cs="Poppins"/>
          <w:noProof/>
        </w:rPr>
        <w:t xml:space="preserve"> com melhorias,</w:t>
      </w:r>
      <w:r w:rsidR="003C0130">
        <w:rPr>
          <w:rFonts w:ascii="Poppins" w:hAnsi="Poppins" w:cs="Poppins"/>
          <w:noProof/>
        </w:rPr>
        <w:t xml:space="preserve"> </w:t>
      </w:r>
      <w:r w:rsidR="6BEDB405" w:rsidRPr="005D051D">
        <w:rPr>
          <w:rFonts w:ascii="Poppins" w:hAnsi="Poppins" w:cs="Poppins"/>
          <w:noProof/>
        </w:rPr>
        <w:t>por exemplo</w:t>
      </w:r>
      <w:r w:rsidR="003C0130">
        <w:rPr>
          <w:rFonts w:ascii="Poppins" w:hAnsi="Poppins" w:cs="Poppins"/>
          <w:noProof/>
        </w:rPr>
        <w:t>,</w:t>
      </w:r>
      <w:r w:rsidR="6BEDB405" w:rsidRPr="005D051D">
        <w:rPr>
          <w:rFonts w:ascii="Poppins" w:hAnsi="Poppins" w:cs="Poppins"/>
          <w:noProof/>
        </w:rPr>
        <w:t xml:space="preserve"> transição e uma animação na exibição das fotos</w:t>
      </w:r>
      <w:r w:rsidR="00C7090D">
        <w:rPr>
          <w:rFonts w:ascii="Poppins" w:hAnsi="Poppins" w:cs="Poppins"/>
          <w:noProof/>
        </w:rPr>
        <w:t>.</w:t>
      </w: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7C7E" w14:textId="77777777" w:rsidR="00574866" w:rsidRDefault="00574866">
      <w:r>
        <w:separator/>
      </w:r>
    </w:p>
  </w:endnote>
  <w:endnote w:type="continuationSeparator" w:id="0">
    <w:p w14:paraId="7BFBA6C0" w14:textId="77777777" w:rsidR="00574866" w:rsidRDefault="00574866">
      <w:r>
        <w:continuationSeparator/>
      </w:r>
    </w:p>
  </w:endnote>
  <w:endnote w:type="continuationNotice" w:id="1">
    <w:p w14:paraId="2951E2DE" w14:textId="77777777" w:rsidR="00574866" w:rsidRDefault="005748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1897828" w14:textId="77777777" w:rsidR="001A301C" w:rsidRPr="00EF2435" w:rsidRDefault="001A301C" w:rsidP="001A301C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EF2435">
              <w:rPr>
                <w:rFonts w:ascii="Poppins" w:hAnsi="Poppins" w:cs="Poppins"/>
                <w:sz w:val="16"/>
                <w:szCs w:val="16"/>
              </w:rPr>
              <w:t>[SIS]</w:t>
            </w:r>
            <w:r>
              <w:rPr>
                <w:rFonts w:ascii="Poppins" w:hAnsi="Poppins" w:cs="Poppins"/>
                <w:sz w:val="16"/>
                <w:szCs w:val="16"/>
              </w:rPr>
              <w:t xml:space="preserve">      </w:t>
            </w:r>
            <w:r w:rsidRPr="00EF2435">
              <w:rPr>
                <w:rFonts w:ascii="Poppins" w:hAnsi="Poppins" w:cs="Poppins"/>
                <w:sz w:val="16"/>
                <w:szCs w:val="16"/>
              </w:rPr>
              <w:t>[Estilização de Páginas, Ferramentas de Desenvolvimento e Performance]</w:t>
            </w:r>
            <w:r w:rsidRPr="00EF2435">
              <w:rPr>
                <w:rFonts w:ascii="Poppins" w:hAnsi="Poppins" w:cs="Poppins"/>
                <w:sz w:val="16"/>
                <w:szCs w:val="16"/>
              </w:rPr>
              <w:tab/>
              <w:t>[Programação Front-End]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DA70" w14:textId="77777777" w:rsidR="001044F2" w:rsidRDefault="001044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4E28" w14:textId="77777777" w:rsidR="00574866" w:rsidRDefault="00574866">
      <w:r>
        <w:separator/>
      </w:r>
    </w:p>
  </w:footnote>
  <w:footnote w:type="continuationSeparator" w:id="0">
    <w:p w14:paraId="02D0CB6E" w14:textId="77777777" w:rsidR="00574866" w:rsidRDefault="00574866">
      <w:r>
        <w:continuationSeparator/>
      </w:r>
    </w:p>
  </w:footnote>
  <w:footnote w:type="continuationNotice" w:id="1">
    <w:p w14:paraId="1A85D01B" w14:textId="77777777" w:rsidR="00574866" w:rsidRDefault="005748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376A" w14:textId="77777777" w:rsidR="001044F2" w:rsidRDefault="001044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D353DAB" w:rsidR="00E227A8" w:rsidRDefault="001044F2" w:rsidP="00E227A8">
    <w:pPr>
      <w:pStyle w:val="Cabealho"/>
      <w:jc w:val="right"/>
    </w:pPr>
    <w:r>
      <w:rPr>
        <w:noProof/>
      </w:rPr>
      <w:drawing>
        <wp:inline distT="0" distB="0" distL="0" distR="0" wp14:anchorId="4E8B7481" wp14:editId="23567D69">
          <wp:extent cx="1440002" cy="651601"/>
          <wp:effectExtent l="0" t="0" r="8255" b="0"/>
          <wp:docPr id="42456836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5683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CA52" w14:textId="77777777" w:rsidR="001044F2" w:rsidRDefault="001044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24BF"/>
    <w:multiLevelType w:val="hybridMultilevel"/>
    <w:tmpl w:val="BD889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7301"/>
    <w:multiLevelType w:val="multilevel"/>
    <w:tmpl w:val="7AB4C30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25CDC"/>
    <w:multiLevelType w:val="multilevel"/>
    <w:tmpl w:val="4B72DB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34854"/>
    <w:multiLevelType w:val="multilevel"/>
    <w:tmpl w:val="24C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851A1"/>
    <w:multiLevelType w:val="hybridMultilevel"/>
    <w:tmpl w:val="B420B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42327"/>
    <w:multiLevelType w:val="multilevel"/>
    <w:tmpl w:val="57F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F7676"/>
    <w:multiLevelType w:val="multilevel"/>
    <w:tmpl w:val="C1B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671805">
    <w:abstractNumId w:val="6"/>
  </w:num>
  <w:num w:numId="2" w16cid:durableId="2008090478">
    <w:abstractNumId w:val="3"/>
  </w:num>
  <w:num w:numId="3" w16cid:durableId="1004019797">
    <w:abstractNumId w:val="0"/>
  </w:num>
  <w:num w:numId="4" w16cid:durableId="221867781">
    <w:abstractNumId w:val="4"/>
  </w:num>
  <w:num w:numId="5" w16cid:durableId="519045802">
    <w:abstractNumId w:val="5"/>
  </w:num>
  <w:num w:numId="6" w16cid:durableId="1033118626">
    <w:abstractNumId w:val="1"/>
  </w:num>
  <w:num w:numId="7" w16cid:durableId="109328121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02A6"/>
    <w:rsid w:val="00002AC0"/>
    <w:rsid w:val="00013FBF"/>
    <w:rsid w:val="00014638"/>
    <w:rsid w:val="00016193"/>
    <w:rsid w:val="0002635D"/>
    <w:rsid w:val="00026644"/>
    <w:rsid w:val="000278D8"/>
    <w:rsid w:val="00034547"/>
    <w:rsid w:val="00075F3E"/>
    <w:rsid w:val="00077AA8"/>
    <w:rsid w:val="00093C5A"/>
    <w:rsid w:val="000A3AD6"/>
    <w:rsid w:val="000A4E65"/>
    <w:rsid w:val="000C6619"/>
    <w:rsid w:val="000D2452"/>
    <w:rsid w:val="000D596E"/>
    <w:rsid w:val="000D61BD"/>
    <w:rsid w:val="000E1589"/>
    <w:rsid w:val="000F74FD"/>
    <w:rsid w:val="000F7DE9"/>
    <w:rsid w:val="00100C1F"/>
    <w:rsid w:val="001044F2"/>
    <w:rsid w:val="00124756"/>
    <w:rsid w:val="00131E78"/>
    <w:rsid w:val="00145F06"/>
    <w:rsid w:val="0015097D"/>
    <w:rsid w:val="00160195"/>
    <w:rsid w:val="00172BD0"/>
    <w:rsid w:val="00177115"/>
    <w:rsid w:val="0018325E"/>
    <w:rsid w:val="001904F2"/>
    <w:rsid w:val="001916A7"/>
    <w:rsid w:val="00195585"/>
    <w:rsid w:val="001961C0"/>
    <w:rsid w:val="001A2D86"/>
    <w:rsid w:val="001A301C"/>
    <w:rsid w:val="001A32C9"/>
    <w:rsid w:val="001A5FDB"/>
    <w:rsid w:val="001A61E6"/>
    <w:rsid w:val="001B3101"/>
    <w:rsid w:val="001B53CA"/>
    <w:rsid w:val="001C335A"/>
    <w:rsid w:val="001C7A46"/>
    <w:rsid w:val="001E0729"/>
    <w:rsid w:val="001E43C3"/>
    <w:rsid w:val="001E7BC0"/>
    <w:rsid w:val="001F63E7"/>
    <w:rsid w:val="00204570"/>
    <w:rsid w:val="00206442"/>
    <w:rsid w:val="00213D26"/>
    <w:rsid w:val="00231B5D"/>
    <w:rsid w:val="002344C7"/>
    <w:rsid w:val="0023450C"/>
    <w:rsid w:val="0023604E"/>
    <w:rsid w:val="002372B1"/>
    <w:rsid w:val="00252F67"/>
    <w:rsid w:val="00256D8D"/>
    <w:rsid w:val="002632D3"/>
    <w:rsid w:val="00264B6B"/>
    <w:rsid w:val="00265DC0"/>
    <w:rsid w:val="00285AB4"/>
    <w:rsid w:val="0028711D"/>
    <w:rsid w:val="00295F02"/>
    <w:rsid w:val="0029673F"/>
    <w:rsid w:val="002B24DB"/>
    <w:rsid w:val="002B280E"/>
    <w:rsid w:val="002B44C0"/>
    <w:rsid w:val="002C08F3"/>
    <w:rsid w:val="002C3156"/>
    <w:rsid w:val="002C6EC9"/>
    <w:rsid w:val="002D1A6D"/>
    <w:rsid w:val="002D31F9"/>
    <w:rsid w:val="002D51E3"/>
    <w:rsid w:val="002D6138"/>
    <w:rsid w:val="002E18AA"/>
    <w:rsid w:val="002E2D06"/>
    <w:rsid w:val="002E6314"/>
    <w:rsid w:val="002E76DD"/>
    <w:rsid w:val="002F3A3A"/>
    <w:rsid w:val="002F4499"/>
    <w:rsid w:val="003009B4"/>
    <w:rsid w:val="003031BD"/>
    <w:rsid w:val="00314E2D"/>
    <w:rsid w:val="00331986"/>
    <w:rsid w:val="003365AE"/>
    <w:rsid w:val="003417B4"/>
    <w:rsid w:val="0035329A"/>
    <w:rsid w:val="00354D02"/>
    <w:rsid w:val="00367C72"/>
    <w:rsid w:val="003726ED"/>
    <w:rsid w:val="00373D69"/>
    <w:rsid w:val="00382FF5"/>
    <w:rsid w:val="003844FA"/>
    <w:rsid w:val="003921DD"/>
    <w:rsid w:val="00396F80"/>
    <w:rsid w:val="003A2D64"/>
    <w:rsid w:val="003A304B"/>
    <w:rsid w:val="003C0130"/>
    <w:rsid w:val="003C032E"/>
    <w:rsid w:val="003D2D6D"/>
    <w:rsid w:val="003D71CA"/>
    <w:rsid w:val="003E40BD"/>
    <w:rsid w:val="003E4BEF"/>
    <w:rsid w:val="003E58F4"/>
    <w:rsid w:val="004067BF"/>
    <w:rsid w:val="00413351"/>
    <w:rsid w:val="00432898"/>
    <w:rsid w:val="00436948"/>
    <w:rsid w:val="00454492"/>
    <w:rsid w:val="00454710"/>
    <w:rsid w:val="00454835"/>
    <w:rsid w:val="00464B32"/>
    <w:rsid w:val="004708B5"/>
    <w:rsid w:val="00471599"/>
    <w:rsid w:val="00475BF3"/>
    <w:rsid w:val="00490125"/>
    <w:rsid w:val="00491C71"/>
    <w:rsid w:val="00493B10"/>
    <w:rsid w:val="004B23ED"/>
    <w:rsid w:val="004B3202"/>
    <w:rsid w:val="004B66A3"/>
    <w:rsid w:val="004C0F36"/>
    <w:rsid w:val="004D7FA0"/>
    <w:rsid w:val="004E3E8C"/>
    <w:rsid w:val="004E713D"/>
    <w:rsid w:val="004E73B9"/>
    <w:rsid w:val="004F47C9"/>
    <w:rsid w:val="004F68C2"/>
    <w:rsid w:val="00500597"/>
    <w:rsid w:val="0054587F"/>
    <w:rsid w:val="005517B2"/>
    <w:rsid w:val="00574866"/>
    <w:rsid w:val="00582BE7"/>
    <w:rsid w:val="00585F34"/>
    <w:rsid w:val="00594576"/>
    <w:rsid w:val="00594646"/>
    <w:rsid w:val="005948CD"/>
    <w:rsid w:val="005A5A09"/>
    <w:rsid w:val="005A5F21"/>
    <w:rsid w:val="005C53D4"/>
    <w:rsid w:val="005D051D"/>
    <w:rsid w:val="005D0E26"/>
    <w:rsid w:val="005E1952"/>
    <w:rsid w:val="005E1E05"/>
    <w:rsid w:val="005E4165"/>
    <w:rsid w:val="005E4A09"/>
    <w:rsid w:val="005F5CF8"/>
    <w:rsid w:val="005F74BB"/>
    <w:rsid w:val="0060776C"/>
    <w:rsid w:val="00626A7A"/>
    <w:rsid w:val="0063273B"/>
    <w:rsid w:val="00646214"/>
    <w:rsid w:val="00647E26"/>
    <w:rsid w:val="00652A20"/>
    <w:rsid w:val="0065592A"/>
    <w:rsid w:val="006659A7"/>
    <w:rsid w:val="006703F8"/>
    <w:rsid w:val="00675C36"/>
    <w:rsid w:val="006761D5"/>
    <w:rsid w:val="00676B29"/>
    <w:rsid w:val="00696811"/>
    <w:rsid w:val="006A0B21"/>
    <w:rsid w:val="006A247B"/>
    <w:rsid w:val="006B3AE9"/>
    <w:rsid w:val="006B66DC"/>
    <w:rsid w:val="006C4CDE"/>
    <w:rsid w:val="006C552E"/>
    <w:rsid w:val="006D04F2"/>
    <w:rsid w:val="007139E5"/>
    <w:rsid w:val="00721A72"/>
    <w:rsid w:val="00723D5E"/>
    <w:rsid w:val="00726A7A"/>
    <w:rsid w:val="00726B24"/>
    <w:rsid w:val="00727917"/>
    <w:rsid w:val="00730503"/>
    <w:rsid w:val="007376B6"/>
    <w:rsid w:val="00741FED"/>
    <w:rsid w:val="00745FB3"/>
    <w:rsid w:val="00750007"/>
    <w:rsid w:val="00753E07"/>
    <w:rsid w:val="00765401"/>
    <w:rsid w:val="00765DFA"/>
    <w:rsid w:val="007671B4"/>
    <w:rsid w:val="00773A8C"/>
    <w:rsid w:val="0078262D"/>
    <w:rsid w:val="007936C9"/>
    <w:rsid w:val="007B6ABF"/>
    <w:rsid w:val="007D7464"/>
    <w:rsid w:val="007E00CC"/>
    <w:rsid w:val="007F4DC3"/>
    <w:rsid w:val="007F7E7C"/>
    <w:rsid w:val="0080179B"/>
    <w:rsid w:val="00803091"/>
    <w:rsid w:val="00806CB9"/>
    <w:rsid w:val="00814E58"/>
    <w:rsid w:val="00833E63"/>
    <w:rsid w:val="008343FE"/>
    <w:rsid w:val="0083474B"/>
    <w:rsid w:val="00841D59"/>
    <w:rsid w:val="00851368"/>
    <w:rsid w:val="0085229C"/>
    <w:rsid w:val="0086171A"/>
    <w:rsid w:val="008638D3"/>
    <w:rsid w:val="008708BF"/>
    <w:rsid w:val="00875DD6"/>
    <w:rsid w:val="00882146"/>
    <w:rsid w:val="008925A9"/>
    <w:rsid w:val="00896814"/>
    <w:rsid w:val="00897335"/>
    <w:rsid w:val="008A031A"/>
    <w:rsid w:val="008A1CB4"/>
    <w:rsid w:val="008B4C24"/>
    <w:rsid w:val="008C39AF"/>
    <w:rsid w:val="008C6FEC"/>
    <w:rsid w:val="008D54F7"/>
    <w:rsid w:val="008E325D"/>
    <w:rsid w:val="008F5546"/>
    <w:rsid w:val="008F775A"/>
    <w:rsid w:val="0090666F"/>
    <w:rsid w:val="00917FB6"/>
    <w:rsid w:val="0092015A"/>
    <w:rsid w:val="009212FB"/>
    <w:rsid w:val="0092769D"/>
    <w:rsid w:val="0094376B"/>
    <w:rsid w:val="00966015"/>
    <w:rsid w:val="00983002"/>
    <w:rsid w:val="00996A76"/>
    <w:rsid w:val="009A3829"/>
    <w:rsid w:val="009B33B6"/>
    <w:rsid w:val="009B7AB9"/>
    <w:rsid w:val="009C1BC5"/>
    <w:rsid w:val="009E4419"/>
    <w:rsid w:val="009E51FA"/>
    <w:rsid w:val="009F3896"/>
    <w:rsid w:val="009F4B68"/>
    <w:rsid w:val="00A02570"/>
    <w:rsid w:val="00A120C2"/>
    <w:rsid w:val="00A15FA7"/>
    <w:rsid w:val="00A16E8C"/>
    <w:rsid w:val="00A324E9"/>
    <w:rsid w:val="00A331AD"/>
    <w:rsid w:val="00A5016E"/>
    <w:rsid w:val="00A55D43"/>
    <w:rsid w:val="00A838FC"/>
    <w:rsid w:val="00AA231B"/>
    <w:rsid w:val="00AA60A0"/>
    <w:rsid w:val="00AB0537"/>
    <w:rsid w:val="00AD5FA9"/>
    <w:rsid w:val="00AD78A6"/>
    <w:rsid w:val="00AE45B8"/>
    <w:rsid w:val="00B00395"/>
    <w:rsid w:val="00B26FEB"/>
    <w:rsid w:val="00B30AA7"/>
    <w:rsid w:val="00B31211"/>
    <w:rsid w:val="00B37F3C"/>
    <w:rsid w:val="00B45591"/>
    <w:rsid w:val="00B513C9"/>
    <w:rsid w:val="00B52C18"/>
    <w:rsid w:val="00B63738"/>
    <w:rsid w:val="00B64491"/>
    <w:rsid w:val="00B73854"/>
    <w:rsid w:val="00B963BD"/>
    <w:rsid w:val="00BA0AF2"/>
    <w:rsid w:val="00BA6A76"/>
    <w:rsid w:val="00BA705E"/>
    <w:rsid w:val="00BB6AA4"/>
    <w:rsid w:val="00BD0B44"/>
    <w:rsid w:val="00BE2C84"/>
    <w:rsid w:val="00BF5CAE"/>
    <w:rsid w:val="00C077DC"/>
    <w:rsid w:val="00C10DC0"/>
    <w:rsid w:val="00C12D1F"/>
    <w:rsid w:val="00C12E4A"/>
    <w:rsid w:val="00C27D14"/>
    <w:rsid w:val="00C3450F"/>
    <w:rsid w:val="00C42339"/>
    <w:rsid w:val="00C4723D"/>
    <w:rsid w:val="00C6070E"/>
    <w:rsid w:val="00C62CE1"/>
    <w:rsid w:val="00C7090D"/>
    <w:rsid w:val="00C731AB"/>
    <w:rsid w:val="00C75FD9"/>
    <w:rsid w:val="00C96A8D"/>
    <w:rsid w:val="00CA0628"/>
    <w:rsid w:val="00CA4419"/>
    <w:rsid w:val="00CA4523"/>
    <w:rsid w:val="00CA6B7C"/>
    <w:rsid w:val="00CA70BE"/>
    <w:rsid w:val="00CC29DE"/>
    <w:rsid w:val="00CC2A45"/>
    <w:rsid w:val="00CF3F26"/>
    <w:rsid w:val="00CF76E4"/>
    <w:rsid w:val="00D03B93"/>
    <w:rsid w:val="00D04488"/>
    <w:rsid w:val="00D05B9C"/>
    <w:rsid w:val="00D17472"/>
    <w:rsid w:val="00D2769F"/>
    <w:rsid w:val="00D51D5F"/>
    <w:rsid w:val="00D55075"/>
    <w:rsid w:val="00D553AB"/>
    <w:rsid w:val="00D6007B"/>
    <w:rsid w:val="00D61A8F"/>
    <w:rsid w:val="00D70D58"/>
    <w:rsid w:val="00D948D8"/>
    <w:rsid w:val="00D95E2E"/>
    <w:rsid w:val="00DB12D0"/>
    <w:rsid w:val="00DB17CC"/>
    <w:rsid w:val="00DB1A05"/>
    <w:rsid w:val="00DB514F"/>
    <w:rsid w:val="00DB5E1B"/>
    <w:rsid w:val="00DD5204"/>
    <w:rsid w:val="00DE0423"/>
    <w:rsid w:val="00DE0C0D"/>
    <w:rsid w:val="00DE1D95"/>
    <w:rsid w:val="00DE3041"/>
    <w:rsid w:val="00DE328E"/>
    <w:rsid w:val="00E10D86"/>
    <w:rsid w:val="00E16974"/>
    <w:rsid w:val="00E227A8"/>
    <w:rsid w:val="00E2509E"/>
    <w:rsid w:val="00E255E5"/>
    <w:rsid w:val="00E36169"/>
    <w:rsid w:val="00E400A6"/>
    <w:rsid w:val="00E40716"/>
    <w:rsid w:val="00E47638"/>
    <w:rsid w:val="00E6016A"/>
    <w:rsid w:val="00E71901"/>
    <w:rsid w:val="00E73E76"/>
    <w:rsid w:val="00E75E0D"/>
    <w:rsid w:val="00E76C9A"/>
    <w:rsid w:val="00E77AF3"/>
    <w:rsid w:val="00E82FC4"/>
    <w:rsid w:val="00EA1447"/>
    <w:rsid w:val="00EA3B37"/>
    <w:rsid w:val="00EB17D8"/>
    <w:rsid w:val="00EC1747"/>
    <w:rsid w:val="00EC5A61"/>
    <w:rsid w:val="00EE1F19"/>
    <w:rsid w:val="00EF47B1"/>
    <w:rsid w:val="00EF4AFE"/>
    <w:rsid w:val="00EF5D28"/>
    <w:rsid w:val="00F044D7"/>
    <w:rsid w:val="00F058AF"/>
    <w:rsid w:val="00F26F13"/>
    <w:rsid w:val="00F43C8B"/>
    <w:rsid w:val="00F472E5"/>
    <w:rsid w:val="00F51FEF"/>
    <w:rsid w:val="00F52AA0"/>
    <w:rsid w:val="00F57059"/>
    <w:rsid w:val="00F766E1"/>
    <w:rsid w:val="00F961C4"/>
    <w:rsid w:val="00FA6145"/>
    <w:rsid w:val="00FB0CE2"/>
    <w:rsid w:val="00FB62CF"/>
    <w:rsid w:val="00FB68C7"/>
    <w:rsid w:val="00FC5BF4"/>
    <w:rsid w:val="00FD4145"/>
    <w:rsid w:val="00FD7F1E"/>
    <w:rsid w:val="00FE1061"/>
    <w:rsid w:val="00FF3340"/>
    <w:rsid w:val="00FF3ECB"/>
    <w:rsid w:val="09EA4CDE"/>
    <w:rsid w:val="0C1772CB"/>
    <w:rsid w:val="0EF32775"/>
    <w:rsid w:val="12323F67"/>
    <w:rsid w:val="5574CADD"/>
    <w:rsid w:val="6BEDB405"/>
    <w:rsid w:val="6C21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3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4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9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5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5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14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5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6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4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0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8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0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9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6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5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1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2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2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1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4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Rocha</cp:lastModifiedBy>
  <cp:revision>2</cp:revision>
  <cp:lastPrinted>2006-08-31T06:40:00Z</cp:lastPrinted>
  <dcterms:created xsi:type="dcterms:W3CDTF">2026-09-17T15:41:00Z</dcterms:created>
  <dcterms:modified xsi:type="dcterms:W3CDTF">2026-09-17T15:41:00Z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