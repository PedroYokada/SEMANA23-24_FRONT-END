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7053A0E3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7053A0E3">
        <w:rPr>
          <w:rFonts w:ascii="Poppins Light" w:hAnsi="Poppins Light" w:cs="Poppins Light"/>
          <w:b w:val="0"/>
          <w:sz w:val="24"/>
          <w:szCs w:val="24"/>
          <w:u w:val="none"/>
        </w:rPr>
        <w:t xml:space="preserve">Nome: </w:t>
      </w:r>
      <w:r w:rsidRPr="7053A0E3">
        <w:rPr>
          <w:rFonts w:ascii="Poppins Light" w:hAnsi="Poppins Light" w:cs="Poppins Light"/>
          <w:b w:val="0"/>
          <w:sz w:val="24"/>
          <w:szCs w:val="24"/>
        </w:rPr>
        <w:t xml:space="preserve">                                                                                    </w:t>
      </w:r>
      <w:r w:rsidR="00E227A8">
        <w:tab/>
      </w:r>
      <w:r w:rsidRPr="7053A0E3">
        <w:rPr>
          <w:rFonts w:ascii="Poppins Light" w:hAnsi="Poppins Light" w:cs="Poppins Light"/>
          <w:b w:val="0"/>
          <w:sz w:val="24"/>
          <w:szCs w:val="24"/>
          <w:u w:val="none"/>
        </w:rPr>
        <w:t xml:space="preserve"> Turma: </w:t>
      </w:r>
      <w:r w:rsidRPr="7053A0E3">
        <w:rPr>
          <w:rFonts w:ascii="Poppins Light" w:hAnsi="Poppins Light" w:cs="Poppins Light"/>
          <w:b w:val="0"/>
          <w:sz w:val="24"/>
          <w:szCs w:val="24"/>
        </w:rPr>
        <w:t xml:space="preserve">                            </w:t>
      </w:r>
      <w:r w:rsidRPr="7053A0E3">
        <w:rPr>
          <w:rFonts w:ascii="Poppins Light" w:hAnsi="Poppins Light" w:cs="Poppins Light"/>
          <w:b w:val="0"/>
          <w:color w:val="FFFFFF" w:themeColor="background1"/>
          <w:sz w:val="24"/>
          <w:szCs w:val="24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50BB46ED" w14:textId="2E27EA30" w:rsidR="00983002" w:rsidRPr="00983002" w:rsidRDefault="006703F8" w:rsidP="00983002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>Atividade</w:t>
      </w:r>
      <w:r w:rsidR="000D596E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983002" w:rsidRPr="00983002">
        <w:rPr>
          <w:rFonts w:ascii="Poppins" w:hAnsi="Poppins" w:cs="Poppins"/>
          <w:b/>
          <w:bCs/>
          <w:noProof/>
          <w:sz w:val="32"/>
          <w:szCs w:val="32"/>
        </w:rPr>
        <w:t xml:space="preserve">Pipelines CI/CD para </w:t>
      </w:r>
      <w:r w:rsidR="005A545A">
        <w:rPr>
          <w:rFonts w:ascii="Poppins" w:hAnsi="Poppins" w:cs="Poppins"/>
          <w:b/>
          <w:bCs/>
          <w:noProof/>
          <w:sz w:val="32"/>
          <w:szCs w:val="32"/>
        </w:rPr>
        <w:t>a</w:t>
      </w:r>
      <w:r w:rsidR="00983002" w:rsidRPr="00983002">
        <w:rPr>
          <w:rFonts w:ascii="Poppins" w:hAnsi="Poppins" w:cs="Poppins"/>
          <w:b/>
          <w:bCs/>
          <w:noProof/>
          <w:sz w:val="32"/>
          <w:szCs w:val="32"/>
        </w:rPr>
        <w:t xml:space="preserve">utomação de </w:t>
      </w:r>
      <w:r w:rsidR="00C250BD">
        <w:rPr>
          <w:rFonts w:ascii="Poppins" w:hAnsi="Poppins" w:cs="Poppins"/>
          <w:b/>
          <w:bCs/>
          <w:noProof/>
          <w:sz w:val="32"/>
          <w:szCs w:val="32"/>
        </w:rPr>
        <w:t>d</w:t>
      </w:r>
      <w:r w:rsidR="00C250BD" w:rsidRPr="00983002">
        <w:rPr>
          <w:rFonts w:ascii="Poppins" w:hAnsi="Poppins" w:cs="Poppins"/>
          <w:b/>
          <w:bCs/>
          <w:noProof/>
          <w:sz w:val="32"/>
          <w:szCs w:val="32"/>
        </w:rPr>
        <w:t>eploys</w:t>
      </w:r>
    </w:p>
    <w:p w14:paraId="372A02E8" w14:textId="3B9CDD3F" w:rsidR="00026644" w:rsidRDefault="00026644" w:rsidP="00750007">
      <w:pPr>
        <w:rPr>
          <w:rFonts w:ascii="Poppins" w:hAnsi="Poppins" w:cs="Poppins"/>
          <w:noProof/>
        </w:rPr>
      </w:pPr>
    </w:p>
    <w:p w14:paraId="4AD98138" w14:textId="77777777" w:rsidR="00983002" w:rsidRDefault="00983002" w:rsidP="00983002">
      <w:pPr>
        <w:rPr>
          <w:rFonts w:ascii="Poppins" w:hAnsi="Poppins" w:cs="Poppins"/>
          <w:noProof/>
        </w:rPr>
      </w:pPr>
      <w:r w:rsidRPr="00983002">
        <w:rPr>
          <w:rFonts w:ascii="Poppins" w:hAnsi="Poppins" w:cs="Poppins"/>
          <w:noProof/>
        </w:rPr>
        <w:t>Uma empresa chamada DevFlow Solutions desenvolve uma aplicação web de e-commerce que recebe atualizações frequentes. Para garantir entregas rápidas, confiáveis e sem interrupções, o time de engenharia precisa implementar um pipeline CI/CD. O objetivo é integrar, testar e implantar o código automaticamente em diferentes ambientes (desenvolvimento, homologação e produção).</w:t>
      </w:r>
    </w:p>
    <w:p w14:paraId="1BC96C33" w14:textId="77777777" w:rsidR="006F086D" w:rsidRDefault="006F086D" w:rsidP="00983002">
      <w:pPr>
        <w:rPr>
          <w:rFonts w:ascii="Poppins" w:hAnsi="Poppins" w:cs="Poppins"/>
          <w:noProof/>
        </w:rPr>
      </w:pPr>
    </w:p>
    <w:p w14:paraId="498E245E" w14:textId="77777777" w:rsidR="00935001" w:rsidRPr="00935001" w:rsidRDefault="77B40AAA" w:rsidP="00935001">
      <w:pPr>
        <w:rPr>
          <w:rFonts w:ascii="Poppins" w:hAnsi="Poppins" w:cs="Poppins"/>
          <w:noProof/>
          <w:sz w:val="20"/>
          <w:szCs w:val="20"/>
        </w:rPr>
      </w:pPr>
      <w:r w:rsidRPr="77B40AAA">
        <w:rPr>
          <w:rFonts w:ascii="Poppins" w:hAnsi="Poppins" w:cs="Poppins"/>
          <w:noProof/>
          <w:sz w:val="20"/>
          <w:szCs w:val="20"/>
        </w:rPr>
        <w:t>Situação fictícia produzida pela SEDUC-SP.</w:t>
      </w:r>
    </w:p>
    <w:p w14:paraId="78F93F44" w14:textId="77777777" w:rsidR="00983002" w:rsidRDefault="00983002" w:rsidP="00750007">
      <w:pPr>
        <w:rPr>
          <w:rFonts w:ascii="Poppins" w:hAnsi="Poppins" w:cs="Poppins"/>
          <w:noProof/>
        </w:rPr>
      </w:pPr>
    </w:p>
    <w:p w14:paraId="4F9A18EC" w14:textId="77777777" w:rsidR="00983002" w:rsidRPr="00983002" w:rsidRDefault="00983002" w:rsidP="00C746E7">
      <w:pPr>
        <w:rPr>
          <w:rFonts w:ascii="Poppins" w:hAnsi="Poppins" w:cs="Poppins"/>
          <w:noProof/>
        </w:rPr>
      </w:pPr>
      <w:r w:rsidRPr="00983002">
        <w:rPr>
          <w:rFonts w:ascii="Poppins" w:hAnsi="Poppins" w:cs="Poppins"/>
          <w:b/>
          <w:bCs/>
          <w:noProof/>
        </w:rPr>
        <w:t>Tarefa:</w:t>
      </w:r>
    </w:p>
    <w:p w14:paraId="65BAFA70" w14:textId="77777777" w:rsidR="00983002" w:rsidRPr="00983002" w:rsidRDefault="00983002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983002">
        <w:rPr>
          <w:rFonts w:ascii="Poppins" w:hAnsi="Poppins" w:cs="Poppins"/>
          <w:noProof/>
        </w:rPr>
        <w:t>Criar um repositório de código para uma aplicação simples (ex.: aplicação em Node.js ou Python Flask com uma rota básica).</w:t>
      </w:r>
    </w:p>
    <w:p w14:paraId="51267952" w14:textId="52383908" w:rsidR="00983002" w:rsidRPr="00983002" w:rsidRDefault="00983002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983002">
        <w:rPr>
          <w:rFonts w:ascii="Poppins" w:hAnsi="Poppins" w:cs="Poppins"/>
          <w:noProof/>
        </w:rPr>
        <w:t>Configurar chaves SSH ou tokens de acesso para integração segura entre o repositório e o servidor.</w:t>
      </w:r>
      <w:r w:rsidR="00C746E7">
        <w:rPr>
          <w:rFonts w:ascii="Poppins" w:hAnsi="Poppins" w:cs="Poppins"/>
          <w:noProof/>
        </w:rPr>
        <w:br/>
      </w:r>
    </w:p>
    <w:p w14:paraId="19D664F0" w14:textId="5071F20D" w:rsidR="00983002" w:rsidRPr="005A545A" w:rsidRDefault="00983002" w:rsidP="005A54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oppins" w:hAnsi="Poppins" w:cs="Poppins"/>
          <w:b/>
          <w:bCs/>
          <w:noProof/>
        </w:rPr>
      </w:pPr>
      <w:r w:rsidRPr="005A545A">
        <w:rPr>
          <w:rFonts w:ascii="Poppins" w:hAnsi="Poppins" w:cs="Poppins"/>
          <w:b/>
          <w:bCs/>
          <w:noProof/>
        </w:rPr>
        <w:t>Dica:</w:t>
      </w:r>
    </w:p>
    <w:p w14:paraId="64FB43F4" w14:textId="77777777" w:rsidR="006F086D" w:rsidRPr="006F086D" w:rsidRDefault="005A545A" w:rsidP="005A54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oppins" w:hAnsi="Poppins" w:cs="Poppins"/>
        </w:rPr>
      </w:pPr>
      <w:r w:rsidRPr="006F086D">
        <w:rPr>
          <w:rFonts w:ascii="Poppins" w:hAnsi="Poppins" w:cs="Poppins"/>
        </w:rPr>
        <w:t>A</w:t>
      </w:r>
      <w:r w:rsidR="00454710" w:rsidRPr="006F086D">
        <w:rPr>
          <w:rFonts w:ascii="Poppins" w:hAnsi="Poppins" w:cs="Poppins"/>
        </w:rPr>
        <w:t>cess</w:t>
      </w:r>
      <w:r w:rsidRPr="006F086D">
        <w:rPr>
          <w:rFonts w:ascii="Poppins" w:hAnsi="Poppins" w:cs="Poppins"/>
        </w:rPr>
        <w:t xml:space="preserve">ar </w:t>
      </w:r>
      <w:r w:rsidR="00454710" w:rsidRPr="006F086D">
        <w:rPr>
          <w:rFonts w:ascii="Poppins" w:hAnsi="Poppins" w:cs="Poppins"/>
        </w:rPr>
        <w:t>o material oficial disponível em</w:t>
      </w:r>
      <w:r w:rsidR="006F086D" w:rsidRPr="006F086D">
        <w:rPr>
          <w:rFonts w:ascii="Poppins" w:hAnsi="Poppins" w:cs="Poppins"/>
        </w:rPr>
        <w:t xml:space="preserve">: </w:t>
      </w:r>
    </w:p>
    <w:p w14:paraId="042855C4" w14:textId="65246F57" w:rsidR="00454710" w:rsidRDefault="77B40AAA" w:rsidP="77B40A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oppins" w:hAnsi="Poppins" w:cs="Poppins"/>
          <w:noProof/>
        </w:rPr>
      </w:pPr>
      <w:r w:rsidRPr="77B40AAA">
        <w:rPr>
          <w:rFonts w:ascii="Poppins" w:hAnsi="Poppins" w:cs="Poppins"/>
        </w:rPr>
        <w:t xml:space="preserve">GITHUB DOCS. Início rápido para GitHub Actions. [s.d.]. Disponível em: </w:t>
      </w:r>
      <w:hyperlink r:id="rId10">
        <w:r w:rsidRPr="77B40AAA">
          <w:rPr>
            <w:rStyle w:val="Hyperlink"/>
            <w:rFonts w:ascii="Poppins" w:hAnsi="Poppins" w:cs="Poppins"/>
          </w:rPr>
          <w:t>https://docs.github.com/pt/actions/writing-workflows/quickstart</w:t>
        </w:r>
      </w:hyperlink>
      <w:r w:rsidRPr="77B40AAA">
        <w:rPr>
          <w:rFonts w:ascii="Poppins" w:hAnsi="Poppins" w:cs="Poppins"/>
        </w:rPr>
        <w:t>. Acesso em: 14 abr. 2025.</w:t>
      </w:r>
    </w:p>
    <w:p w14:paraId="1B8216DB" w14:textId="77777777" w:rsidR="00C746E7" w:rsidRDefault="00C746E7" w:rsidP="00983002">
      <w:pPr>
        <w:rPr>
          <w:rFonts w:ascii="Poppins" w:hAnsi="Poppins" w:cs="Poppins"/>
          <w:b/>
          <w:bCs/>
          <w:noProof/>
        </w:rPr>
      </w:pPr>
    </w:p>
    <w:p w14:paraId="5C7ACF6E" w14:textId="188FBC67" w:rsidR="00983002" w:rsidRPr="00BB1AE8" w:rsidRDefault="00BB1AE8" w:rsidP="00BB1AE8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1. </w:t>
      </w:r>
      <w:r w:rsidR="00983002" w:rsidRPr="00BB1AE8">
        <w:rPr>
          <w:rFonts w:ascii="Poppins" w:hAnsi="Poppins" w:cs="Poppins"/>
          <w:b/>
          <w:bCs/>
          <w:noProof/>
        </w:rPr>
        <w:t>Preparar o ambiente</w:t>
      </w:r>
      <w:r w:rsidR="009153E6" w:rsidRPr="00BB1AE8">
        <w:rPr>
          <w:rFonts w:ascii="Poppins" w:hAnsi="Poppins" w:cs="Poppins"/>
          <w:b/>
          <w:bCs/>
          <w:noProof/>
        </w:rPr>
        <w:br/>
      </w:r>
    </w:p>
    <w:p w14:paraId="61B4743F" w14:textId="5A10A59F" w:rsidR="009153E6" w:rsidRPr="00C11D95" w:rsidRDefault="009153E6" w:rsidP="00C11D95">
      <w:pPr>
        <w:pStyle w:val="PargrafodaLista"/>
        <w:numPr>
          <w:ilvl w:val="0"/>
          <w:numId w:val="9"/>
        </w:numPr>
        <w:ind w:left="360"/>
        <w:rPr>
          <w:rFonts w:ascii="Poppins" w:hAnsi="Poppins" w:cs="Poppins"/>
          <w:noProof/>
        </w:rPr>
      </w:pPr>
      <w:r w:rsidRPr="00C11D95">
        <w:rPr>
          <w:rFonts w:ascii="Poppins" w:hAnsi="Poppins" w:cs="Poppins"/>
          <w:noProof/>
        </w:rPr>
        <w:t>C</w:t>
      </w:r>
      <w:r w:rsidR="00983002" w:rsidRPr="00C11D95">
        <w:rPr>
          <w:rFonts w:ascii="Poppins" w:hAnsi="Poppins" w:cs="Poppins"/>
          <w:noProof/>
        </w:rPr>
        <w:t>rie</w:t>
      </w:r>
      <w:r w:rsidRPr="00C11D95">
        <w:rPr>
          <w:rFonts w:ascii="Poppins" w:hAnsi="Poppins" w:cs="Poppins"/>
          <w:noProof/>
        </w:rPr>
        <w:t>m</w:t>
      </w:r>
      <w:r w:rsidR="00983002" w:rsidRPr="00C11D95">
        <w:rPr>
          <w:rFonts w:ascii="Poppins" w:hAnsi="Poppins" w:cs="Poppins"/>
          <w:noProof/>
        </w:rPr>
        <w:t xml:space="preserve"> um repositório no GitHub para sua aplicação</w:t>
      </w:r>
      <w:r w:rsidRPr="00C11D95">
        <w:rPr>
          <w:rFonts w:ascii="Poppins" w:hAnsi="Poppins" w:cs="Poppins"/>
          <w:noProof/>
        </w:rPr>
        <w:t xml:space="preserve"> e c</w:t>
      </w:r>
      <w:r w:rsidR="00983002" w:rsidRPr="00C11D95">
        <w:rPr>
          <w:rFonts w:ascii="Poppins" w:hAnsi="Poppins" w:cs="Poppins"/>
          <w:noProof/>
        </w:rPr>
        <w:t>ertifique</w:t>
      </w:r>
      <w:r w:rsidRPr="00C11D95">
        <w:rPr>
          <w:rFonts w:ascii="Poppins" w:hAnsi="Poppins" w:cs="Poppins"/>
          <w:noProof/>
        </w:rPr>
        <w:t>m</w:t>
      </w:r>
      <w:r w:rsidR="00983002" w:rsidRPr="00C11D95">
        <w:rPr>
          <w:rFonts w:ascii="Poppins" w:hAnsi="Poppins" w:cs="Poppins"/>
          <w:noProof/>
        </w:rPr>
        <w:t>-se de ter o código-fonte da aplicação em uma branch (geralmente main ou master).</w:t>
      </w:r>
    </w:p>
    <w:p w14:paraId="4F4C06D0" w14:textId="77777777" w:rsidR="00BB1AE8" w:rsidRDefault="00BB1AE8" w:rsidP="00C11D95">
      <w:pPr>
        <w:rPr>
          <w:rFonts w:ascii="Poppins" w:hAnsi="Poppins" w:cs="Poppins"/>
          <w:noProof/>
        </w:rPr>
      </w:pPr>
    </w:p>
    <w:p w14:paraId="678CF7E2" w14:textId="2D416BF2" w:rsidR="00983002" w:rsidRPr="00C11D95" w:rsidRDefault="00983002" w:rsidP="00C11D95">
      <w:pPr>
        <w:pStyle w:val="PargrafodaLista"/>
        <w:numPr>
          <w:ilvl w:val="0"/>
          <w:numId w:val="9"/>
        </w:numPr>
        <w:ind w:left="360"/>
        <w:rPr>
          <w:rFonts w:ascii="Poppins" w:hAnsi="Poppins" w:cs="Poppins"/>
          <w:noProof/>
        </w:rPr>
      </w:pPr>
      <w:r w:rsidRPr="00C11D95">
        <w:rPr>
          <w:rFonts w:ascii="Poppins" w:hAnsi="Poppins" w:cs="Poppins"/>
          <w:noProof/>
        </w:rPr>
        <w:t>Verifique</w:t>
      </w:r>
      <w:r w:rsidR="009153E6" w:rsidRPr="00C11D95">
        <w:rPr>
          <w:rFonts w:ascii="Poppins" w:hAnsi="Poppins" w:cs="Poppins"/>
          <w:noProof/>
        </w:rPr>
        <w:t>m</w:t>
      </w:r>
      <w:r w:rsidRPr="00C11D95">
        <w:rPr>
          <w:rFonts w:ascii="Poppins" w:hAnsi="Poppins" w:cs="Poppins"/>
          <w:noProof/>
        </w:rPr>
        <w:t xml:space="preserve"> se sua aplicação tem um gerenciador de pacotes configurado (por exemplo, package.json para Node.js ou requirements.txt para Python).</w:t>
      </w:r>
    </w:p>
    <w:p w14:paraId="2BBBC060" w14:textId="77777777" w:rsidR="00BB1AE8" w:rsidRDefault="00BB1AE8" w:rsidP="00C11D95">
      <w:pPr>
        <w:rPr>
          <w:rFonts w:ascii="Poppins" w:hAnsi="Poppins" w:cs="Poppins"/>
          <w:noProof/>
        </w:rPr>
      </w:pPr>
    </w:p>
    <w:p w14:paraId="725AE3E6" w14:textId="4B15C132" w:rsidR="009153E6" w:rsidRPr="00C11D95" w:rsidRDefault="00983002" w:rsidP="00C11D95">
      <w:pPr>
        <w:pStyle w:val="PargrafodaLista"/>
        <w:numPr>
          <w:ilvl w:val="0"/>
          <w:numId w:val="9"/>
        </w:numPr>
        <w:ind w:left="360"/>
        <w:rPr>
          <w:rFonts w:ascii="Poppins" w:hAnsi="Poppins" w:cs="Poppins"/>
          <w:noProof/>
        </w:rPr>
      </w:pPr>
      <w:r w:rsidRPr="00C11D95">
        <w:rPr>
          <w:rFonts w:ascii="Poppins" w:hAnsi="Poppins" w:cs="Poppins"/>
          <w:noProof/>
        </w:rPr>
        <w:t>Adicione</w:t>
      </w:r>
      <w:r w:rsidR="009153E6" w:rsidRPr="00C11D95">
        <w:rPr>
          <w:rFonts w:ascii="Poppins" w:hAnsi="Poppins" w:cs="Poppins"/>
          <w:noProof/>
        </w:rPr>
        <w:t>m</w:t>
      </w:r>
      <w:r w:rsidRPr="00C11D95">
        <w:rPr>
          <w:rFonts w:ascii="Poppins" w:hAnsi="Poppins" w:cs="Poppins"/>
          <w:noProof/>
        </w:rPr>
        <w:t xml:space="preserve"> testes simples ao projeto, caso ainda não tenha.</w:t>
      </w:r>
    </w:p>
    <w:p w14:paraId="27862233" w14:textId="05308488" w:rsidR="00750007" w:rsidRPr="00C11D95" w:rsidRDefault="00983002" w:rsidP="00C11D95">
      <w:pPr>
        <w:pStyle w:val="PargrafodaLista"/>
        <w:numPr>
          <w:ilvl w:val="0"/>
          <w:numId w:val="9"/>
        </w:numPr>
        <w:ind w:left="360"/>
        <w:rPr>
          <w:rFonts w:ascii="Poppins" w:hAnsi="Poppins" w:cs="Poppins"/>
          <w:noProof/>
        </w:rPr>
      </w:pPr>
      <w:r w:rsidRPr="00C11D95">
        <w:rPr>
          <w:rFonts w:ascii="Poppins" w:hAnsi="Poppins" w:cs="Poppins"/>
          <w:noProof/>
        </w:rPr>
        <w:t>Configure</w:t>
      </w:r>
      <w:r w:rsidR="009153E6" w:rsidRPr="00C11D95">
        <w:rPr>
          <w:rFonts w:ascii="Poppins" w:hAnsi="Poppins" w:cs="Poppins"/>
          <w:noProof/>
        </w:rPr>
        <w:t>m</w:t>
      </w:r>
      <w:r w:rsidRPr="00C11D95">
        <w:rPr>
          <w:rFonts w:ascii="Poppins" w:hAnsi="Poppins" w:cs="Poppins"/>
          <w:noProof/>
        </w:rPr>
        <w:t xml:space="preserve"> chaves SSH no servidor onde será feito o deploy.</w:t>
      </w:r>
      <w:r w:rsidR="00BB1AE8" w:rsidRPr="00C11D95">
        <w:rPr>
          <w:rFonts w:ascii="Poppins" w:hAnsi="Poppins" w:cs="Poppins"/>
          <w:noProof/>
        </w:rPr>
        <w:t xml:space="preserve"> </w:t>
      </w:r>
      <w:r w:rsidRPr="00C11D95">
        <w:rPr>
          <w:rFonts w:ascii="Poppins" w:hAnsi="Poppins" w:cs="Poppins"/>
          <w:noProof/>
        </w:rPr>
        <w:t>Exemplo:</w:t>
      </w:r>
      <w:r w:rsidRPr="00983002">
        <w:t xml:space="preserve"> </w:t>
      </w:r>
      <w:r w:rsidRPr="00C11D95">
        <w:rPr>
          <w:rFonts w:ascii="Poppins" w:hAnsi="Poppins" w:cs="Poppins"/>
          <w:noProof/>
        </w:rPr>
        <w:t>ssh-keygen -t rsa -b 4096 -C "seu-email@exemplo.com"</w:t>
      </w:r>
    </w:p>
    <w:p w14:paraId="2E9A15C0" w14:textId="77777777" w:rsidR="001E0729" w:rsidRPr="001E0729" w:rsidRDefault="001E0729" w:rsidP="00C11D95">
      <w:pPr>
        <w:rPr>
          <w:rFonts w:ascii="Poppins" w:hAnsi="Poppins" w:cs="Poppins"/>
          <w:noProof/>
        </w:rPr>
      </w:pPr>
    </w:p>
    <w:p w14:paraId="68412803" w14:textId="33A1D7BA" w:rsidR="001E0729" w:rsidRPr="00C11D95" w:rsidRDefault="001E0729" w:rsidP="00C11D95">
      <w:pPr>
        <w:pStyle w:val="PargrafodaLista"/>
        <w:numPr>
          <w:ilvl w:val="0"/>
          <w:numId w:val="9"/>
        </w:numPr>
        <w:ind w:left="360"/>
        <w:rPr>
          <w:rFonts w:ascii="Poppins" w:hAnsi="Poppins" w:cs="Poppins"/>
          <w:noProof/>
        </w:rPr>
      </w:pPr>
      <w:r w:rsidRPr="00C11D95">
        <w:rPr>
          <w:rFonts w:ascii="Poppins" w:hAnsi="Poppins" w:cs="Poppins"/>
          <w:noProof/>
        </w:rPr>
        <w:t>Adicione</w:t>
      </w:r>
      <w:r w:rsidR="009153E6" w:rsidRPr="00C11D95">
        <w:rPr>
          <w:rFonts w:ascii="Poppins" w:hAnsi="Poppins" w:cs="Poppins"/>
          <w:noProof/>
        </w:rPr>
        <w:t>m</w:t>
      </w:r>
      <w:r w:rsidRPr="00C11D95">
        <w:rPr>
          <w:rFonts w:ascii="Poppins" w:hAnsi="Poppins" w:cs="Poppins"/>
          <w:noProof/>
        </w:rPr>
        <w:t xml:space="preserve"> a chave pública no servidor (~/.ssh/authorized_keys) e configure</w:t>
      </w:r>
      <w:r w:rsidR="00BC4239">
        <w:rPr>
          <w:rFonts w:ascii="Poppins" w:hAnsi="Poppins" w:cs="Poppins"/>
          <w:noProof/>
        </w:rPr>
        <w:t>m</w:t>
      </w:r>
      <w:r w:rsidRPr="00C11D95">
        <w:rPr>
          <w:rFonts w:ascii="Poppins" w:hAnsi="Poppins" w:cs="Poppins"/>
          <w:noProof/>
        </w:rPr>
        <w:t xml:space="preserve"> a chave privada como um </w:t>
      </w:r>
      <w:r w:rsidRPr="00C11D95">
        <w:rPr>
          <w:rFonts w:ascii="Poppins" w:hAnsi="Poppins" w:cs="Poppins"/>
          <w:b/>
          <w:bCs/>
          <w:noProof/>
        </w:rPr>
        <w:t>Secret</w:t>
      </w:r>
      <w:r w:rsidRPr="00C11D95">
        <w:rPr>
          <w:rFonts w:ascii="Poppins" w:hAnsi="Poppins" w:cs="Poppins"/>
          <w:noProof/>
        </w:rPr>
        <w:t xml:space="preserve"> no repositório GitHub:</w:t>
      </w:r>
      <w:r w:rsidR="009153E6" w:rsidRPr="00C11D95">
        <w:rPr>
          <w:rFonts w:ascii="Poppins" w:hAnsi="Poppins" w:cs="Poppins"/>
          <w:noProof/>
        </w:rPr>
        <w:br/>
      </w:r>
    </w:p>
    <w:p w14:paraId="26A8DCF3" w14:textId="20862A58" w:rsidR="001E0729" w:rsidRPr="006F086D" w:rsidRDefault="001E0729" w:rsidP="00C11D95">
      <w:pPr>
        <w:numPr>
          <w:ilvl w:val="0"/>
          <w:numId w:val="7"/>
        </w:numPr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>No repositório, v</w:t>
      </w:r>
      <w:r w:rsidR="00BB1AE8" w:rsidRPr="006F086D">
        <w:rPr>
          <w:rFonts w:ascii="Poppins" w:hAnsi="Poppins" w:cs="Poppins"/>
          <w:noProof/>
          <w:lang w:val="en-US"/>
        </w:rPr>
        <w:t>ão</w:t>
      </w:r>
      <w:r w:rsidRPr="006F086D">
        <w:rPr>
          <w:rFonts w:ascii="Poppins" w:hAnsi="Poppins" w:cs="Poppins"/>
          <w:noProof/>
          <w:lang w:val="en-US"/>
        </w:rPr>
        <w:t xml:space="preserve"> para </w:t>
      </w:r>
      <w:r w:rsidRPr="006F086D">
        <w:rPr>
          <w:rFonts w:ascii="Poppins" w:hAnsi="Poppins" w:cs="Poppins"/>
          <w:b/>
          <w:bCs/>
          <w:noProof/>
          <w:lang w:val="en-US"/>
        </w:rPr>
        <w:t>Settings &gt; Secrets and variables &gt; Actions &gt; New repository secret</w:t>
      </w:r>
      <w:r w:rsidRPr="006F086D">
        <w:rPr>
          <w:rFonts w:ascii="Poppins" w:hAnsi="Poppins" w:cs="Poppins"/>
          <w:noProof/>
          <w:lang w:val="en-US"/>
        </w:rPr>
        <w:t>.</w:t>
      </w:r>
    </w:p>
    <w:p w14:paraId="3731124C" w14:textId="62DDCE6A" w:rsidR="001E0729" w:rsidRPr="001E0729" w:rsidRDefault="001E0729" w:rsidP="00C11D95">
      <w:pPr>
        <w:numPr>
          <w:ilvl w:val="0"/>
          <w:numId w:val="7"/>
        </w:numPr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Crie</w:t>
      </w:r>
      <w:r w:rsidR="009153E6">
        <w:rPr>
          <w:rFonts w:ascii="Poppins" w:hAnsi="Poppins" w:cs="Poppins"/>
          <w:noProof/>
        </w:rPr>
        <w:t>m</w:t>
      </w:r>
      <w:r w:rsidRPr="001E0729">
        <w:rPr>
          <w:rFonts w:ascii="Poppins" w:hAnsi="Poppins" w:cs="Poppins"/>
          <w:noProof/>
        </w:rPr>
        <w:t xml:space="preserve"> uma secret chamada SSH_PRIVATE_KEY e cole</w:t>
      </w:r>
      <w:r w:rsidR="00BC4239">
        <w:rPr>
          <w:rFonts w:ascii="Poppins" w:hAnsi="Poppins" w:cs="Poppins"/>
          <w:noProof/>
        </w:rPr>
        <w:t>m</w:t>
      </w:r>
      <w:r w:rsidRPr="001E0729">
        <w:rPr>
          <w:rFonts w:ascii="Poppins" w:hAnsi="Poppins" w:cs="Poppins"/>
          <w:noProof/>
        </w:rPr>
        <w:t xml:space="preserve"> a chave privada gerada.</w:t>
      </w:r>
    </w:p>
    <w:p w14:paraId="59DC5339" w14:textId="77777777" w:rsidR="009153E6" w:rsidRDefault="009153E6" w:rsidP="001E0729">
      <w:pPr>
        <w:rPr>
          <w:rFonts w:ascii="Poppins" w:hAnsi="Poppins" w:cs="Poppins"/>
          <w:b/>
          <w:bCs/>
          <w:noProof/>
        </w:rPr>
      </w:pPr>
    </w:p>
    <w:p w14:paraId="77A9212C" w14:textId="7F251FB1" w:rsidR="001E0729" w:rsidRPr="001E0729" w:rsidRDefault="00BF6D49" w:rsidP="001E0729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2. </w:t>
      </w:r>
      <w:r w:rsidR="001E0729" w:rsidRPr="001E0729">
        <w:rPr>
          <w:rFonts w:ascii="Poppins" w:hAnsi="Poppins" w:cs="Poppins"/>
          <w:b/>
          <w:bCs/>
          <w:noProof/>
        </w:rPr>
        <w:t>Criar o arquivo de configuração para GitHub Actions</w:t>
      </w:r>
    </w:p>
    <w:p w14:paraId="5FB6A853" w14:textId="77777777" w:rsidR="00BF6D49" w:rsidRDefault="00BF6D49" w:rsidP="00BF6D49">
      <w:pPr>
        <w:rPr>
          <w:rFonts w:ascii="Poppins" w:hAnsi="Poppins" w:cs="Poppins"/>
          <w:noProof/>
        </w:rPr>
      </w:pPr>
    </w:p>
    <w:p w14:paraId="4799FED3" w14:textId="1CB93C3D" w:rsidR="001E0729" w:rsidRPr="00C11D95" w:rsidRDefault="001E0729" w:rsidP="00C11D95">
      <w:pPr>
        <w:pStyle w:val="PargrafodaLista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ascii="Poppins" w:hAnsi="Poppins" w:cs="Poppins"/>
          <w:noProof/>
        </w:rPr>
      </w:pPr>
      <w:r w:rsidRPr="00C11D95">
        <w:rPr>
          <w:rFonts w:ascii="Poppins" w:hAnsi="Poppins" w:cs="Poppins"/>
          <w:noProof/>
        </w:rPr>
        <w:t>No repositório, crie</w:t>
      </w:r>
      <w:r w:rsidR="00BF6D49" w:rsidRPr="00C11D95">
        <w:rPr>
          <w:rFonts w:ascii="Poppins" w:hAnsi="Poppins" w:cs="Poppins"/>
          <w:noProof/>
        </w:rPr>
        <w:t>m</w:t>
      </w:r>
      <w:r w:rsidRPr="00C11D95">
        <w:rPr>
          <w:rFonts w:ascii="Poppins" w:hAnsi="Poppins" w:cs="Poppins"/>
          <w:noProof/>
        </w:rPr>
        <w:t xml:space="preserve"> a pasta .github/workflows/.</w:t>
      </w:r>
    </w:p>
    <w:p w14:paraId="0F2E31FB" w14:textId="77777777" w:rsidR="00BF6D49" w:rsidRDefault="00BF6D49" w:rsidP="00C11D95">
      <w:pPr>
        <w:rPr>
          <w:rFonts w:ascii="Poppins" w:hAnsi="Poppins" w:cs="Poppins"/>
          <w:noProof/>
        </w:rPr>
      </w:pPr>
    </w:p>
    <w:p w14:paraId="79D1C9F4" w14:textId="69641FB8" w:rsidR="001E0729" w:rsidRPr="00C11D95" w:rsidRDefault="001E0729" w:rsidP="00C11D95">
      <w:pPr>
        <w:pStyle w:val="PargrafodaLista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ascii="Poppins" w:hAnsi="Poppins" w:cs="Poppins"/>
          <w:noProof/>
        </w:rPr>
      </w:pPr>
      <w:r w:rsidRPr="00C11D95">
        <w:rPr>
          <w:rFonts w:ascii="Poppins" w:hAnsi="Poppins" w:cs="Poppins"/>
          <w:noProof/>
        </w:rPr>
        <w:t>Dentro da pasta, crie</w:t>
      </w:r>
      <w:r w:rsidR="00BF6D49" w:rsidRPr="00C11D95">
        <w:rPr>
          <w:rFonts w:ascii="Poppins" w:hAnsi="Poppins" w:cs="Poppins"/>
          <w:noProof/>
        </w:rPr>
        <w:t>m</w:t>
      </w:r>
      <w:r w:rsidRPr="00C11D95">
        <w:rPr>
          <w:rFonts w:ascii="Poppins" w:hAnsi="Poppins" w:cs="Poppins"/>
          <w:noProof/>
        </w:rPr>
        <w:t xml:space="preserve"> um arquivo YAML, como ci-cd-pipeline.yml.</w:t>
      </w:r>
    </w:p>
    <w:p w14:paraId="085732BA" w14:textId="77777777" w:rsidR="00BF6D49" w:rsidRDefault="00BF6D49" w:rsidP="00C11D95">
      <w:pPr>
        <w:rPr>
          <w:rFonts w:ascii="Poppins" w:hAnsi="Poppins" w:cs="Poppins"/>
          <w:noProof/>
        </w:rPr>
      </w:pPr>
    </w:p>
    <w:p w14:paraId="533D6D26" w14:textId="51E50002" w:rsidR="001E0729" w:rsidRPr="00C11D95" w:rsidRDefault="001E0729" w:rsidP="00C11D95">
      <w:pPr>
        <w:pStyle w:val="PargrafodaLista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ascii="Poppins" w:hAnsi="Poppins" w:cs="Poppins"/>
          <w:noProof/>
        </w:rPr>
      </w:pPr>
      <w:r w:rsidRPr="00C11D95">
        <w:rPr>
          <w:rFonts w:ascii="Poppins" w:hAnsi="Poppins" w:cs="Poppins"/>
          <w:noProof/>
        </w:rPr>
        <w:t>Adicione</w:t>
      </w:r>
      <w:r w:rsidR="00BF6D49" w:rsidRPr="00C11D95">
        <w:rPr>
          <w:rFonts w:ascii="Poppins" w:hAnsi="Poppins" w:cs="Poppins"/>
          <w:noProof/>
        </w:rPr>
        <w:t>m</w:t>
      </w:r>
      <w:r w:rsidRPr="00C11D95">
        <w:rPr>
          <w:rFonts w:ascii="Poppins" w:hAnsi="Poppins" w:cs="Poppins"/>
          <w:noProof/>
        </w:rPr>
        <w:t xml:space="preserve"> as etapas básicas para o pipeline, incluindo:</w:t>
      </w:r>
      <w:r w:rsidR="00BF6D49" w:rsidRPr="00C11D95">
        <w:rPr>
          <w:rFonts w:ascii="Poppins" w:hAnsi="Poppins" w:cs="Poppins"/>
          <w:noProof/>
        </w:rPr>
        <w:br/>
      </w:r>
    </w:p>
    <w:p w14:paraId="769132F4" w14:textId="77777777" w:rsidR="001E0729" w:rsidRPr="001E0729" w:rsidRDefault="001E0729" w:rsidP="00C11D95">
      <w:pPr>
        <w:numPr>
          <w:ilvl w:val="0"/>
          <w:numId w:val="11"/>
        </w:numPr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b/>
          <w:bCs/>
          <w:noProof/>
        </w:rPr>
        <w:t>Build</w:t>
      </w:r>
      <w:r w:rsidRPr="001E0729">
        <w:rPr>
          <w:rFonts w:ascii="Poppins" w:hAnsi="Poppins" w:cs="Poppins"/>
          <w:noProof/>
        </w:rPr>
        <w:t>: instalar dependências.</w:t>
      </w:r>
    </w:p>
    <w:p w14:paraId="3B5CB54D" w14:textId="77777777" w:rsidR="001E0729" w:rsidRPr="001E0729" w:rsidRDefault="001E0729" w:rsidP="00C11D95">
      <w:pPr>
        <w:numPr>
          <w:ilvl w:val="0"/>
          <w:numId w:val="11"/>
        </w:numPr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b/>
          <w:bCs/>
          <w:noProof/>
        </w:rPr>
        <w:t>Testes</w:t>
      </w:r>
      <w:r w:rsidRPr="001E0729">
        <w:rPr>
          <w:rFonts w:ascii="Poppins" w:hAnsi="Poppins" w:cs="Poppins"/>
          <w:noProof/>
        </w:rPr>
        <w:t>: rodar testes automatizados.</w:t>
      </w:r>
    </w:p>
    <w:p w14:paraId="6EA40BC8" w14:textId="77777777" w:rsidR="001E0729" w:rsidRPr="001E0729" w:rsidRDefault="001E0729" w:rsidP="00C11D95">
      <w:pPr>
        <w:numPr>
          <w:ilvl w:val="0"/>
          <w:numId w:val="11"/>
        </w:numPr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b/>
          <w:bCs/>
          <w:noProof/>
        </w:rPr>
        <w:t>Deploy</w:t>
      </w:r>
      <w:r w:rsidRPr="001E0729">
        <w:rPr>
          <w:rFonts w:ascii="Poppins" w:hAnsi="Poppins" w:cs="Poppins"/>
          <w:noProof/>
        </w:rPr>
        <w:t>: copiar arquivos ou atualizar o servidor.</w:t>
      </w:r>
    </w:p>
    <w:p w14:paraId="102D369C" w14:textId="77777777" w:rsidR="001E0729" w:rsidRDefault="001E0729" w:rsidP="00750007">
      <w:pPr>
        <w:rPr>
          <w:rFonts w:ascii="Poppins" w:hAnsi="Poppins" w:cs="Poppins"/>
          <w:noProof/>
        </w:rPr>
      </w:pPr>
    </w:p>
    <w:p w14:paraId="1271F7DA" w14:textId="77777777" w:rsidR="00BF6D49" w:rsidRDefault="00BF6D49" w:rsidP="001E0729">
      <w:pPr>
        <w:rPr>
          <w:rFonts w:ascii="Poppins" w:hAnsi="Poppins" w:cs="Poppins"/>
          <w:noProof/>
        </w:rPr>
      </w:pPr>
    </w:p>
    <w:p w14:paraId="7B74ACB2" w14:textId="607593D8" w:rsidR="00BC4239" w:rsidRDefault="00BC423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b/>
          <w:bCs/>
          <w:noProof/>
        </w:rPr>
        <w:t xml:space="preserve">Exemplo de </w:t>
      </w:r>
      <w:r>
        <w:rPr>
          <w:rFonts w:ascii="Poppins" w:hAnsi="Poppins" w:cs="Poppins"/>
          <w:b/>
          <w:bCs/>
          <w:noProof/>
        </w:rPr>
        <w:t>c</w:t>
      </w:r>
      <w:r w:rsidRPr="001E0729">
        <w:rPr>
          <w:rFonts w:ascii="Poppins" w:hAnsi="Poppins" w:cs="Poppins"/>
          <w:b/>
          <w:bCs/>
          <w:noProof/>
        </w:rPr>
        <w:t>onfiguração para Node.js</w:t>
      </w:r>
    </w:p>
    <w:p w14:paraId="430CAF15" w14:textId="77777777" w:rsidR="00BC4239" w:rsidRDefault="00BC423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</w:p>
    <w:p w14:paraId="178EBED9" w14:textId="461231C8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name: CI/CD Pipeline</w:t>
      </w:r>
    </w:p>
    <w:p w14:paraId="5A3C58FB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</w:p>
    <w:p w14:paraId="582E8054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# Quando o pipeline será executado</w:t>
      </w:r>
    </w:p>
    <w:p w14:paraId="0AFE0CFB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on:</w:t>
      </w:r>
    </w:p>
    <w:p w14:paraId="4F44B354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 xml:space="preserve">  push:</w:t>
      </w:r>
    </w:p>
    <w:p w14:paraId="19A0758F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 xml:space="preserve">    branches:</w:t>
      </w:r>
    </w:p>
    <w:p w14:paraId="3BCAB2D6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 xml:space="preserve">      - main  # Roda o pipeline apenas em commits para a branch "main"</w:t>
      </w:r>
    </w:p>
    <w:p w14:paraId="6A3B84F2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</w:p>
    <w:p w14:paraId="08682384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# Definição dos jobs</w:t>
      </w:r>
    </w:p>
    <w:p w14:paraId="1E272C23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jobs:</w:t>
      </w:r>
    </w:p>
    <w:p w14:paraId="5FD5027F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 xml:space="preserve">  # Job de Build e Testes</w:t>
      </w:r>
    </w:p>
    <w:p w14:paraId="09CD9C6E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 xml:space="preserve">  build-and-test:</w:t>
      </w:r>
    </w:p>
    <w:p w14:paraId="2FF6D6B8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 xml:space="preserve">    runs-on: ubuntu-latest  # Define o sistema operacional da máquina virtual</w:t>
      </w:r>
    </w:p>
    <w:p w14:paraId="2B981182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</w:p>
    <w:p w14:paraId="03E478B4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 xml:space="preserve">    steps:</w:t>
      </w:r>
    </w:p>
    <w:p w14:paraId="6EF74803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 xml:space="preserve">      # Passo 1: Fazer checkout do código</w:t>
      </w:r>
    </w:p>
    <w:p w14:paraId="1F9284E4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1E0729">
        <w:rPr>
          <w:rFonts w:ascii="Poppins" w:hAnsi="Poppins" w:cs="Poppins"/>
          <w:noProof/>
        </w:rPr>
        <w:t xml:space="preserve">      </w:t>
      </w:r>
      <w:r w:rsidRPr="006F086D">
        <w:rPr>
          <w:rFonts w:ascii="Poppins" w:hAnsi="Poppins" w:cs="Poppins"/>
          <w:noProof/>
          <w:lang w:val="en-US"/>
        </w:rPr>
        <w:t>- name: Checkout code</w:t>
      </w:r>
    </w:p>
    <w:p w14:paraId="5300E496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  uses: actions/checkout@v3</w:t>
      </w:r>
    </w:p>
    <w:p w14:paraId="644E2C73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</w:p>
    <w:p w14:paraId="260C2F71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# Passo 2: Configurar Node.js</w:t>
      </w:r>
    </w:p>
    <w:p w14:paraId="3C84B899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- name: Set up Node.js</w:t>
      </w:r>
    </w:p>
    <w:p w14:paraId="4AAAA86A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  uses: actions/setup-node@v3</w:t>
      </w:r>
    </w:p>
    <w:p w14:paraId="100BB464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6F086D">
        <w:rPr>
          <w:rFonts w:ascii="Poppins" w:hAnsi="Poppins" w:cs="Poppins"/>
          <w:noProof/>
          <w:lang w:val="en-US"/>
        </w:rPr>
        <w:t xml:space="preserve">        </w:t>
      </w:r>
      <w:r w:rsidRPr="001E0729">
        <w:rPr>
          <w:rFonts w:ascii="Poppins" w:hAnsi="Poppins" w:cs="Poppins"/>
          <w:noProof/>
        </w:rPr>
        <w:t>with:</w:t>
      </w:r>
    </w:p>
    <w:p w14:paraId="2C14178D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 xml:space="preserve">          node-version: '16'</w:t>
      </w:r>
    </w:p>
    <w:p w14:paraId="19D8510B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</w:p>
    <w:p w14:paraId="1AA9DE27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 xml:space="preserve">      # Passo 3: Instalar dependências</w:t>
      </w:r>
    </w:p>
    <w:p w14:paraId="01BC38C4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1E0729">
        <w:rPr>
          <w:rFonts w:ascii="Poppins" w:hAnsi="Poppins" w:cs="Poppins"/>
          <w:noProof/>
        </w:rPr>
        <w:t xml:space="preserve">      </w:t>
      </w:r>
      <w:r w:rsidRPr="006F086D">
        <w:rPr>
          <w:rFonts w:ascii="Poppins" w:hAnsi="Poppins" w:cs="Poppins"/>
          <w:noProof/>
          <w:lang w:val="en-US"/>
        </w:rPr>
        <w:t>- name: Install dependencies</w:t>
      </w:r>
    </w:p>
    <w:p w14:paraId="2CDA6C54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  run: npm install</w:t>
      </w:r>
    </w:p>
    <w:p w14:paraId="527AA40A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</w:p>
    <w:p w14:paraId="45F3F617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# Passo 4: Executar testes</w:t>
      </w:r>
    </w:p>
    <w:p w14:paraId="3B349DC2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- name: Run tests</w:t>
      </w:r>
    </w:p>
    <w:p w14:paraId="6C94E74D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  run: npm test</w:t>
      </w:r>
    </w:p>
    <w:p w14:paraId="277A6E49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</w:p>
    <w:p w14:paraId="1EE59CFF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# Job de Deploy</w:t>
      </w:r>
    </w:p>
    <w:p w14:paraId="69C49822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deploy:</w:t>
      </w:r>
    </w:p>
    <w:p w14:paraId="360D44B7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needs: build-and-test  # Só será executado se o job anterior for bem-sucedido</w:t>
      </w:r>
    </w:p>
    <w:p w14:paraId="3611FDB1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runs-on: ubuntu-latest</w:t>
      </w:r>
    </w:p>
    <w:p w14:paraId="6B3E47A4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</w:p>
    <w:p w14:paraId="4F4F3E56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6F086D">
        <w:rPr>
          <w:rFonts w:ascii="Poppins" w:hAnsi="Poppins" w:cs="Poppins"/>
          <w:noProof/>
          <w:lang w:val="en-US"/>
        </w:rPr>
        <w:t xml:space="preserve">    </w:t>
      </w:r>
      <w:r w:rsidRPr="001E0729">
        <w:rPr>
          <w:rFonts w:ascii="Poppins" w:hAnsi="Poppins" w:cs="Poppins"/>
          <w:noProof/>
        </w:rPr>
        <w:t>steps:</w:t>
      </w:r>
    </w:p>
    <w:p w14:paraId="2E17487A" w14:textId="77777777" w:rsidR="001E0729" w:rsidRPr="001E0729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 xml:space="preserve">      # Passo 1: Fazer checkout do código</w:t>
      </w:r>
    </w:p>
    <w:p w14:paraId="4E4444FD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1E0729">
        <w:rPr>
          <w:rFonts w:ascii="Poppins" w:hAnsi="Poppins" w:cs="Poppins"/>
          <w:noProof/>
        </w:rPr>
        <w:t xml:space="preserve">      </w:t>
      </w:r>
      <w:r w:rsidRPr="006F086D">
        <w:rPr>
          <w:rFonts w:ascii="Poppins" w:hAnsi="Poppins" w:cs="Poppins"/>
          <w:noProof/>
          <w:lang w:val="en-US"/>
        </w:rPr>
        <w:t>- name: Checkout code</w:t>
      </w:r>
    </w:p>
    <w:p w14:paraId="2C17817E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lastRenderedPageBreak/>
        <w:t xml:space="preserve">        uses: actions/checkout@v3</w:t>
      </w:r>
    </w:p>
    <w:p w14:paraId="1CCF819D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</w:p>
    <w:p w14:paraId="5FAC1869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# Passo 2: Configurar SSH para deploy</w:t>
      </w:r>
    </w:p>
    <w:p w14:paraId="68314CB5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- name: Set up SSH</w:t>
      </w:r>
    </w:p>
    <w:p w14:paraId="4658B06B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  run: |</w:t>
      </w:r>
    </w:p>
    <w:p w14:paraId="5374CB97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    echo "${{ secrets.SSH_PRIVATE_KEY }}" &gt; ~/.ssh/id_rsa</w:t>
      </w:r>
    </w:p>
    <w:p w14:paraId="42B34E13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    chmod 600 ~/.ssh/id_rsa</w:t>
      </w:r>
    </w:p>
    <w:p w14:paraId="73C71028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    ssh-keyscan -H your-server-ip &gt;&gt; ~/.ssh/known_hosts</w:t>
      </w:r>
    </w:p>
    <w:p w14:paraId="36C3C5E5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</w:p>
    <w:p w14:paraId="0F8BA34F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# Passo 3: Deploy no servidor</w:t>
      </w:r>
    </w:p>
    <w:p w14:paraId="7B04BB41" w14:textId="77777777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- name: Deploy to server</w:t>
      </w:r>
    </w:p>
    <w:p w14:paraId="15615F1C" w14:textId="7F90973C" w:rsidR="001E0729" w:rsidRPr="006F086D" w:rsidRDefault="001E0729" w:rsidP="00C11D95">
      <w:pPr>
        <w:shd w:val="clear" w:color="auto" w:fill="F2F2F2" w:themeFill="background1" w:themeFillShade="F2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 xml:space="preserve">        run: ssh user@your-server-ip "bash deploy_script.sh"</w:t>
      </w:r>
    </w:p>
    <w:p w14:paraId="43BD4968" w14:textId="77777777" w:rsidR="001E0729" w:rsidRPr="006F086D" w:rsidRDefault="001E0729" w:rsidP="001E0729">
      <w:pPr>
        <w:rPr>
          <w:rFonts w:ascii="Poppins" w:hAnsi="Poppins" w:cs="Poppins"/>
          <w:noProof/>
          <w:lang w:val="en-US"/>
        </w:rPr>
      </w:pPr>
    </w:p>
    <w:p w14:paraId="5A3EBD6A" w14:textId="4B931B93" w:rsidR="001E0729" w:rsidRPr="001E0729" w:rsidRDefault="00BC4239" w:rsidP="001E0729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3. </w:t>
      </w:r>
      <w:r w:rsidR="001E0729" w:rsidRPr="001E0729">
        <w:rPr>
          <w:rFonts w:ascii="Poppins" w:hAnsi="Poppins" w:cs="Poppins"/>
          <w:b/>
          <w:bCs/>
          <w:noProof/>
        </w:rPr>
        <w:t>Implementar o script de deploy no servidor</w:t>
      </w:r>
    </w:p>
    <w:p w14:paraId="045DB745" w14:textId="77777777" w:rsidR="00C11D95" w:rsidRDefault="00C11D95" w:rsidP="001E0729">
      <w:pPr>
        <w:rPr>
          <w:rFonts w:ascii="Poppins" w:hAnsi="Poppins" w:cs="Poppins"/>
          <w:noProof/>
        </w:rPr>
      </w:pPr>
    </w:p>
    <w:p w14:paraId="33F578D4" w14:textId="72449C29" w:rsidR="001E0729" w:rsidRPr="00BC4239" w:rsidRDefault="001E0729" w:rsidP="00BC4239">
      <w:pPr>
        <w:pStyle w:val="PargrafodaLista"/>
        <w:numPr>
          <w:ilvl w:val="0"/>
          <w:numId w:val="14"/>
        </w:numPr>
        <w:rPr>
          <w:rFonts w:ascii="Poppins" w:hAnsi="Poppins" w:cs="Poppins"/>
          <w:noProof/>
        </w:rPr>
      </w:pPr>
      <w:r w:rsidRPr="00BC4239">
        <w:rPr>
          <w:rFonts w:ascii="Poppins" w:hAnsi="Poppins" w:cs="Poppins"/>
          <w:noProof/>
        </w:rPr>
        <w:t>No servidor, crie</w:t>
      </w:r>
      <w:r w:rsidR="00BC4239">
        <w:rPr>
          <w:rFonts w:ascii="Poppins" w:hAnsi="Poppins" w:cs="Poppins"/>
          <w:noProof/>
        </w:rPr>
        <w:t>m</w:t>
      </w:r>
      <w:r w:rsidRPr="00BC4239">
        <w:rPr>
          <w:rFonts w:ascii="Poppins" w:hAnsi="Poppins" w:cs="Poppins"/>
          <w:noProof/>
        </w:rPr>
        <w:t xml:space="preserve"> o arquivo deploy_script.sh para realizar as etapas de atualização:</w:t>
      </w:r>
    </w:p>
    <w:p w14:paraId="0607C786" w14:textId="77777777" w:rsidR="00C11D95" w:rsidRDefault="00C11D95" w:rsidP="00BC4239">
      <w:pPr>
        <w:rPr>
          <w:rFonts w:ascii="Poppins" w:hAnsi="Poppins" w:cs="Poppins"/>
          <w:noProof/>
        </w:rPr>
      </w:pPr>
    </w:p>
    <w:p w14:paraId="776ECEBE" w14:textId="1A4C8E9C" w:rsidR="001E0729" w:rsidRPr="001E0729" w:rsidRDefault="001E0729" w:rsidP="00BC4239">
      <w:pPr>
        <w:shd w:val="clear" w:color="auto" w:fill="F2F2F2" w:themeFill="background1" w:themeFillShade="F2"/>
        <w:ind w:left="360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#!/bin/bash</w:t>
      </w:r>
    </w:p>
    <w:p w14:paraId="70FE57C4" w14:textId="77777777" w:rsidR="001E0729" w:rsidRPr="001E0729" w:rsidRDefault="001E0729" w:rsidP="00BC4239">
      <w:pPr>
        <w:shd w:val="clear" w:color="auto" w:fill="F2F2F2" w:themeFill="background1" w:themeFillShade="F2"/>
        <w:ind w:left="360"/>
        <w:rPr>
          <w:rFonts w:ascii="Poppins" w:hAnsi="Poppins" w:cs="Poppins"/>
          <w:noProof/>
        </w:rPr>
      </w:pPr>
    </w:p>
    <w:p w14:paraId="6879E712" w14:textId="77777777" w:rsidR="001E0729" w:rsidRPr="001E0729" w:rsidRDefault="001E0729" w:rsidP="00BC4239">
      <w:pPr>
        <w:shd w:val="clear" w:color="auto" w:fill="F2F2F2" w:themeFill="background1" w:themeFillShade="F2"/>
        <w:ind w:left="360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echo "Iniciando o deploy..."</w:t>
      </w:r>
    </w:p>
    <w:p w14:paraId="27A29AE5" w14:textId="77777777" w:rsidR="001E0729" w:rsidRPr="006F086D" w:rsidRDefault="001E0729" w:rsidP="00BC4239">
      <w:pPr>
        <w:shd w:val="clear" w:color="auto" w:fill="F2F2F2" w:themeFill="background1" w:themeFillShade="F2"/>
        <w:ind w:left="360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>cd /var/www/my-app</w:t>
      </w:r>
    </w:p>
    <w:p w14:paraId="241D189D" w14:textId="77777777" w:rsidR="001E0729" w:rsidRPr="006F086D" w:rsidRDefault="001E0729" w:rsidP="00BC4239">
      <w:pPr>
        <w:shd w:val="clear" w:color="auto" w:fill="F2F2F2" w:themeFill="background1" w:themeFillShade="F2"/>
        <w:ind w:left="360"/>
        <w:rPr>
          <w:rFonts w:ascii="Poppins" w:hAnsi="Poppins" w:cs="Poppins"/>
          <w:noProof/>
          <w:lang w:val="en-US"/>
        </w:rPr>
      </w:pPr>
      <w:r w:rsidRPr="006F086D">
        <w:rPr>
          <w:rFonts w:ascii="Poppins" w:hAnsi="Poppins" w:cs="Poppins"/>
          <w:noProof/>
          <w:lang w:val="en-US"/>
        </w:rPr>
        <w:t>git pull origin main</w:t>
      </w:r>
    </w:p>
    <w:p w14:paraId="0B45F536" w14:textId="77777777" w:rsidR="001E0729" w:rsidRPr="001E0729" w:rsidRDefault="001E0729" w:rsidP="00BC4239">
      <w:pPr>
        <w:shd w:val="clear" w:color="auto" w:fill="F2F2F2" w:themeFill="background1" w:themeFillShade="F2"/>
        <w:ind w:left="360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npm install --production</w:t>
      </w:r>
    </w:p>
    <w:p w14:paraId="15DCD89C" w14:textId="77777777" w:rsidR="001E0729" w:rsidRPr="001E0729" w:rsidRDefault="001E0729" w:rsidP="00BC4239">
      <w:pPr>
        <w:shd w:val="clear" w:color="auto" w:fill="F2F2F2" w:themeFill="background1" w:themeFillShade="F2"/>
        <w:ind w:left="360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pm2 restart all  # Reinicia a aplicação usando PM2 (ou substitua pelo gerenciador usado)</w:t>
      </w:r>
    </w:p>
    <w:p w14:paraId="1239EC27" w14:textId="546E90CB" w:rsidR="001E0729" w:rsidRDefault="001E0729" w:rsidP="00BC4239">
      <w:pPr>
        <w:shd w:val="clear" w:color="auto" w:fill="F2F2F2" w:themeFill="background1" w:themeFillShade="F2"/>
        <w:ind w:left="360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echo "Deploy finalizado!"</w:t>
      </w:r>
    </w:p>
    <w:p w14:paraId="418049EE" w14:textId="77777777" w:rsidR="001E0729" w:rsidRDefault="001E0729" w:rsidP="00BC4239">
      <w:pPr>
        <w:shd w:val="clear" w:color="auto" w:fill="F2F2F2" w:themeFill="background1" w:themeFillShade="F2"/>
        <w:ind w:left="360"/>
        <w:rPr>
          <w:rFonts w:ascii="Poppins" w:hAnsi="Poppins" w:cs="Poppins"/>
          <w:noProof/>
        </w:rPr>
      </w:pPr>
    </w:p>
    <w:p w14:paraId="780B3D07" w14:textId="77777777" w:rsidR="001E0729" w:rsidRPr="001E0729" w:rsidRDefault="001E0729" w:rsidP="00BC4239">
      <w:pPr>
        <w:shd w:val="clear" w:color="auto" w:fill="F2F2F2" w:themeFill="background1" w:themeFillShade="F2"/>
        <w:ind w:left="360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Certifique-se de que o script tem permissões de execução:</w:t>
      </w:r>
    </w:p>
    <w:p w14:paraId="4BAC2C99" w14:textId="670F56DE" w:rsidR="001E0729" w:rsidRDefault="001E0729" w:rsidP="00BC4239">
      <w:pPr>
        <w:shd w:val="clear" w:color="auto" w:fill="F2F2F2" w:themeFill="background1" w:themeFillShade="F2"/>
        <w:ind w:left="360"/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chmod +x deploy_script.sh</w:t>
      </w:r>
    </w:p>
    <w:p w14:paraId="3F3E06A5" w14:textId="77777777" w:rsidR="001E0729" w:rsidRDefault="001E0729" w:rsidP="001E0729">
      <w:pPr>
        <w:rPr>
          <w:rFonts w:ascii="Poppins" w:hAnsi="Poppins" w:cs="Poppins"/>
          <w:noProof/>
        </w:rPr>
      </w:pPr>
    </w:p>
    <w:p w14:paraId="197376C7" w14:textId="0E252628" w:rsidR="001E0729" w:rsidRPr="001E0729" w:rsidRDefault="00BC4239" w:rsidP="001E0729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4. </w:t>
      </w:r>
      <w:r w:rsidR="001E0729" w:rsidRPr="001E0729">
        <w:rPr>
          <w:rFonts w:ascii="Poppins" w:hAnsi="Poppins" w:cs="Poppins"/>
          <w:b/>
          <w:bCs/>
          <w:noProof/>
        </w:rPr>
        <w:t>Validar o Pipeline</w:t>
      </w:r>
    </w:p>
    <w:p w14:paraId="1B02F01C" w14:textId="77777777" w:rsidR="00C11D95" w:rsidRDefault="00C11D95" w:rsidP="00C11D95">
      <w:pPr>
        <w:rPr>
          <w:rFonts w:ascii="Poppins" w:hAnsi="Poppins" w:cs="Poppins"/>
          <w:b/>
          <w:bCs/>
          <w:noProof/>
        </w:rPr>
      </w:pPr>
    </w:p>
    <w:p w14:paraId="7DA07D2B" w14:textId="31EB96F1" w:rsidR="001E0729" w:rsidRPr="001E0729" w:rsidRDefault="00BC4239" w:rsidP="00C11D95">
      <w:pPr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 xml:space="preserve">4.1 </w:t>
      </w:r>
      <w:r w:rsidR="001E0729" w:rsidRPr="001E0729">
        <w:rPr>
          <w:rFonts w:ascii="Poppins" w:hAnsi="Poppins" w:cs="Poppins"/>
          <w:b/>
          <w:bCs/>
          <w:noProof/>
        </w:rPr>
        <w:t>Fazer um commit e push para a branch main:</w:t>
      </w:r>
    </w:p>
    <w:p w14:paraId="2684873E" w14:textId="77777777" w:rsidR="00BC4239" w:rsidRDefault="00BC4239" w:rsidP="001E0729">
      <w:pPr>
        <w:rPr>
          <w:rFonts w:ascii="Poppins" w:hAnsi="Poppins" w:cs="Poppins"/>
          <w:noProof/>
        </w:rPr>
      </w:pPr>
    </w:p>
    <w:p w14:paraId="6BEBC329" w14:textId="1DE648D3" w:rsidR="001E0729" w:rsidRPr="001E0729" w:rsidRDefault="001E0729" w:rsidP="001E0729">
      <w:pPr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git add .</w:t>
      </w:r>
    </w:p>
    <w:p w14:paraId="4EAAF2CE" w14:textId="77777777" w:rsidR="001E0729" w:rsidRPr="001E0729" w:rsidRDefault="001E0729" w:rsidP="001E0729">
      <w:pPr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git commit -m "Configuração inicial do pipeline CI/CD"</w:t>
      </w:r>
    </w:p>
    <w:p w14:paraId="784DE11E" w14:textId="0F31ACDE" w:rsidR="001E0729" w:rsidRDefault="001E0729" w:rsidP="001E0729">
      <w:pPr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git push origin main</w:t>
      </w:r>
    </w:p>
    <w:p w14:paraId="3E6240D6" w14:textId="77777777" w:rsidR="001E0729" w:rsidRDefault="001E0729" w:rsidP="001E0729">
      <w:pPr>
        <w:rPr>
          <w:rFonts w:ascii="Poppins" w:hAnsi="Poppins" w:cs="Poppins"/>
          <w:noProof/>
        </w:rPr>
      </w:pPr>
    </w:p>
    <w:p w14:paraId="38E392C7" w14:textId="0BBF087E" w:rsidR="001E0729" w:rsidRDefault="00BC4239" w:rsidP="001E0729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4.2 </w:t>
      </w:r>
      <w:r w:rsidR="001E0729" w:rsidRPr="001E0729">
        <w:rPr>
          <w:rFonts w:ascii="Poppins" w:hAnsi="Poppins" w:cs="Poppins"/>
          <w:b/>
          <w:bCs/>
          <w:noProof/>
        </w:rPr>
        <w:t>Corrigir erros (se necessário):</w:t>
      </w:r>
    </w:p>
    <w:p w14:paraId="0D9A9386" w14:textId="77777777" w:rsidR="001E0729" w:rsidRPr="001E0729" w:rsidRDefault="001E0729" w:rsidP="001E0729">
      <w:pPr>
        <w:rPr>
          <w:rFonts w:ascii="Poppins" w:hAnsi="Poppins" w:cs="Poppins"/>
          <w:noProof/>
        </w:rPr>
      </w:pPr>
    </w:p>
    <w:p w14:paraId="0D82A1E8" w14:textId="7628D345" w:rsidR="001E0729" w:rsidRPr="001E0729" w:rsidRDefault="001E0729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Ajuste</w:t>
      </w:r>
      <w:r w:rsidR="00BC4239">
        <w:rPr>
          <w:rFonts w:ascii="Poppins" w:hAnsi="Poppins" w:cs="Poppins"/>
          <w:noProof/>
        </w:rPr>
        <w:t>m</w:t>
      </w:r>
      <w:r w:rsidRPr="001E0729">
        <w:rPr>
          <w:rFonts w:ascii="Poppins" w:hAnsi="Poppins" w:cs="Poppins"/>
          <w:noProof/>
        </w:rPr>
        <w:t xml:space="preserve"> dependências ou variáveis que falharem durante o processo.</w:t>
      </w:r>
    </w:p>
    <w:p w14:paraId="5F6D739A" w14:textId="5F073C51" w:rsidR="00BC4239" w:rsidRPr="00BC4239" w:rsidRDefault="001E0729" w:rsidP="001E0729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Atualize</w:t>
      </w:r>
      <w:r w:rsidR="00BC4239">
        <w:rPr>
          <w:rFonts w:ascii="Poppins" w:hAnsi="Poppins" w:cs="Poppins"/>
          <w:noProof/>
        </w:rPr>
        <w:t>m</w:t>
      </w:r>
      <w:r w:rsidRPr="001E0729">
        <w:rPr>
          <w:rFonts w:ascii="Poppins" w:hAnsi="Poppins" w:cs="Poppins"/>
          <w:noProof/>
        </w:rPr>
        <w:t xml:space="preserve"> as configurações no arquivo YAML conforme necessário</w:t>
      </w:r>
      <w:r w:rsidR="00BC4239">
        <w:rPr>
          <w:rFonts w:ascii="Poppins" w:hAnsi="Poppins" w:cs="Poppins"/>
          <w:noProof/>
        </w:rPr>
        <w:t>.</w:t>
      </w:r>
    </w:p>
    <w:p w14:paraId="56729B37" w14:textId="77777777" w:rsidR="00BC4239" w:rsidRDefault="00BC4239" w:rsidP="00BC4239">
      <w:pPr>
        <w:pBdr>
          <w:bottom w:val="single" w:sz="4" w:space="1" w:color="auto"/>
        </w:pBdr>
        <w:rPr>
          <w:rFonts w:ascii="Poppins" w:hAnsi="Poppins" w:cs="Poppins"/>
          <w:noProof/>
        </w:rPr>
      </w:pPr>
    </w:p>
    <w:p w14:paraId="5D082E55" w14:textId="568AFD9A" w:rsidR="00BC4239" w:rsidRDefault="00BC4239" w:rsidP="001E0729">
      <w:pPr>
        <w:rPr>
          <w:rFonts w:ascii="Poppins" w:hAnsi="Poppins" w:cs="Poppins"/>
          <w:noProof/>
        </w:rPr>
      </w:pPr>
    </w:p>
    <w:p w14:paraId="02FBB373" w14:textId="7598CF40" w:rsidR="001E0729" w:rsidRDefault="001E0729" w:rsidP="001E0729">
      <w:pPr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noProof/>
        </w:rPr>
        <w:t>Após concluir esta atividade</w:t>
      </w:r>
      <w:r>
        <w:rPr>
          <w:rFonts w:ascii="Poppins" w:hAnsi="Poppins" w:cs="Poppins"/>
          <w:noProof/>
        </w:rPr>
        <w:t>, responda</w:t>
      </w:r>
      <w:r w:rsidR="00C250BD">
        <w:rPr>
          <w:rFonts w:ascii="Poppins" w:hAnsi="Poppins" w:cs="Poppins"/>
          <w:noProof/>
        </w:rPr>
        <w:t>m</w:t>
      </w:r>
      <w:r>
        <w:rPr>
          <w:rFonts w:ascii="Poppins" w:hAnsi="Poppins" w:cs="Poppins"/>
          <w:noProof/>
        </w:rPr>
        <w:t xml:space="preserve"> no </w:t>
      </w:r>
      <w:r w:rsidR="00BC4239">
        <w:rPr>
          <w:rFonts w:ascii="Poppins" w:hAnsi="Poppins" w:cs="Poppins"/>
          <w:noProof/>
        </w:rPr>
        <w:t>AVA.</w:t>
      </w:r>
    </w:p>
    <w:p w14:paraId="6DA19879" w14:textId="77777777" w:rsidR="00BC4239" w:rsidRPr="001E0729" w:rsidRDefault="00BC4239" w:rsidP="00BC4239">
      <w:pPr>
        <w:rPr>
          <w:rFonts w:ascii="Poppins" w:hAnsi="Poppins" w:cs="Poppins"/>
          <w:noProof/>
        </w:rPr>
      </w:pPr>
    </w:p>
    <w:p w14:paraId="0D1FEA91" w14:textId="1605B7F5" w:rsidR="001E0729" w:rsidRPr="00BC4239" w:rsidRDefault="001E0729" w:rsidP="00BC4239">
      <w:pPr>
        <w:numPr>
          <w:ilvl w:val="0"/>
          <w:numId w:val="4"/>
        </w:numPr>
        <w:tabs>
          <w:tab w:val="num" w:pos="720"/>
        </w:tabs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b/>
          <w:bCs/>
          <w:noProof/>
        </w:rPr>
        <w:t>Avalie</w:t>
      </w:r>
      <w:r w:rsidR="00C250BD">
        <w:rPr>
          <w:rFonts w:ascii="Poppins" w:hAnsi="Poppins" w:cs="Poppins"/>
          <w:b/>
          <w:bCs/>
          <w:noProof/>
        </w:rPr>
        <w:t>m</w:t>
      </w:r>
      <w:r w:rsidR="00BC4239">
        <w:rPr>
          <w:rFonts w:ascii="Poppins" w:hAnsi="Poppins" w:cs="Poppins"/>
          <w:b/>
          <w:bCs/>
          <w:noProof/>
        </w:rPr>
        <w:t xml:space="preserve">: </w:t>
      </w:r>
      <w:r w:rsidR="00BC4239" w:rsidRPr="00BC4239">
        <w:rPr>
          <w:rFonts w:ascii="Poppins" w:hAnsi="Poppins" w:cs="Poppins"/>
          <w:noProof/>
        </w:rPr>
        <w:t>q</w:t>
      </w:r>
      <w:r w:rsidRPr="00BC4239">
        <w:rPr>
          <w:rFonts w:ascii="Poppins" w:hAnsi="Poppins" w:cs="Poppins"/>
          <w:noProof/>
        </w:rPr>
        <w:t>ual foi o maior desafio técnico ao configurar o pipeline?</w:t>
      </w:r>
      <w:r w:rsidR="00BC4239" w:rsidRPr="00BC4239">
        <w:rPr>
          <w:rFonts w:ascii="Poppins" w:hAnsi="Poppins" w:cs="Poppins"/>
          <w:noProof/>
        </w:rPr>
        <w:br/>
      </w:r>
    </w:p>
    <w:p w14:paraId="1C768177" w14:textId="50948D7A" w:rsidR="001E0729" w:rsidRPr="001E0729" w:rsidRDefault="001E0729" w:rsidP="00BC4239">
      <w:pPr>
        <w:numPr>
          <w:ilvl w:val="0"/>
          <w:numId w:val="4"/>
        </w:numPr>
        <w:tabs>
          <w:tab w:val="num" w:pos="720"/>
        </w:tabs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b/>
          <w:bCs/>
          <w:noProof/>
        </w:rPr>
        <w:t>Pense</w:t>
      </w:r>
      <w:r w:rsidR="00C250BD">
        <w:rPr>
          <w:rFonts w:ascii="Poppins" w:hAnsi="Poppins" w:cs="Poppins"/>
          <w:b/>
          <w:bCs/>
          <w:noProof/>
        </w:rPr>
        <w:t>m</w:t>
      </w:r>
      <w:r w:rsidRPr="001E0729">
        <w:rPr>
          <w:rFonts w:ascii="Poppins" w:hAnsi="Poppins" w:cs="Poppins"/>
          <w:b/>
          <w:bCs/>
          <w:noProof/>
        </w:rPr>
        <w:t>:</w:t>
      </w:r>
      <w:r w:rsidRPr="001E0729">
        <w:rPr>
          <w:rFonts w:ascii="Poppins" w:hAnsi="Poppins" w:cs="Poppins"/>
          <w:noProof/>
        </w:rPr>
        <w:t xml:space="preserve"> </w:t>
      </w:r>
      <w:r w:rsidR="00BC4239">
        <w:rPr>
          <w:rFonts w:ascii="Poppins" w:hAnsi="Poppins" w:cs="Poppins"/>
          <w:noProof/>
        </w:rPr>
        <w:t>c</w:t>
      </w:r>
      <w:r w:rsidRPr="001E0729">
        <w:rPr>
          <w:rFonts w:ascii="Poppins" w:hAnsi="Poppins" w:cs="Poppins"/>
          <w:noProof/>
        </w:rPr>
        <w:t>omo a automação de deploys pode melhorar o fluxo de trabalho da equipe?</w:t>
      </w:r>
      <w:r w:rsidR="00BC4239">
        <w:rPr>
          <w:rFonts w:ascii="Poppins" w:hAnsi="Poppins" w:cs="Poppins"/>
          <w:noProof/>
        </w:rPr>
        <w:br/>
      </w:r>
    </w:p>
    <w:p w14:paraId="095172F6" w14:textId="7EC01370" w:rsidR="001E0729" w:rsidRPr="001E0729" w:rsidRDefault="001E0729" w:rsidP="00BC4239">
      <w:pPr>
        <w:numPr>
          <w:ilvl w:val="0"/>
          <w:numId w:val="4"/>
        </w:numPr>
        <w:tabs>
          <w:tab w:val="num" w:pos="720"/>
        </w:tabs>
        <w:rPr>
          <w:rFonts w:ascii="Poppins" w:hAnsi="Poppins" w:cs="Poppins"/>
          <w:noProof/>
        </w:rPr>
      </w:pPr>
      <w:r w:rsidRPr="001E0729">
        <w:rPr>
          <w:rFonts w:ascii="Poppins" w:hAnsi="Poppins" w:cs="Poppins"/>
          <w:b/>
          <w:bCs/>
          <w:noProof/>
        </w:rPr>
        <w:t>Aplique</w:t>
      </w:r>
      <w:r w:rsidR="00C250BD">
        <w:rPr>
          <w:rFonts w:ascii="Poppins" w:hAnsi="Poppins" w:cs="Poppins"/>
          <w:b/>
          <w:bCs/>
          <w:noProof/>
        </w:rPr>
        <w:t>m</w:t>
      </w:r>
      <w:r w:rsidR="00BC4239">
        <w:rPr>
          <w:rFonts w:ascii="Poppins" w:hAnsi="Poppins" w:cs="Poppins"/>
          <w:b/>
          <w:bCs/>
          <w:noProof/>
        </w:rPr>
        <w:t xml:space="preserve">: </w:t>
      </w:r>
      <w:r w:rsidR="00BC4239" w:rsidRPr="00BC4239">
        <w:rPr>
          <w:rFonts w:ascii="Poppins" w:hAnsi="Poppins" w:cs="Poppins"/>
          <w:noProof/>
        </w:rPr>
        <w:t>q</w:t>
      </w:r>
      <w:r w:rsidRPr="00BC4239">
        <w:rPr>
          <w:rFonts w:ascii="Poppins" w:hAnsi="Poppins" w:cs="Poppins"/>
          <w:noProof/>
        </w:rPr>
        <w:t>u</w:t>
      </w:r>
      <w:r w:rsidRPr="001E0729">
        <w:rPr>
          <w:rFonts w:ascii="Poppins" w:hAnsi="Poppins" w:cs="Poppins"/>
          <w:noProof/>
        </w:rPr>
        <w:t>ais práticas de CI/CD você</w:t>
      </w:r>
      <w:r w:rsidR="00C250BD">
        <w:rPr>
          <w:rFonts w:ascii="Poppins" w:hAnsi="Poppins" w:cs="Poppins"/>
          <w:noProof/>
        </w:rPr>
        <w:t>s</w:t>
      </w:r>
      <w:r w:rsidRPr="001E0729">
        <w:rPr>
          <w:rFonts w:ascii="Poppins" w:hAnsi="Poppins" w:cs="Poppins"/>
          <w:noProof/>
        </w:rPr>
        <w:t xml:space="preserve"> implementaria</w:t>
      </w:r>
      <w:r w:rsidR="00C250BD">
        <w:rPr>
          <w:rFonts w:ascii="Poppins" w:hAnsi="Poppins" w:cs="Poppins"/>
          <w:noProof/>
        </w:rPr>
        <w:t>m</w:t>
      </w:r>
      <w:r w:rsidRPr="001E0729">
        <w:rPr>
          <w:rFonts w:ascii="Poppins" w:hAnsi="Poppins" w:cs="Poppins"/>
          <w:noProof/>
        </w:rPr>
        <w:t xml:space="preserve"> para produção?</w:t>
      </w:r>
    </w:p>
    <w:p w14:paraId="69E302FD" w14:textId="77777777" w:rsidR="001E0729" w:rsidRDefault="001E0729" w:rsidP="001E0729">
      <w:pPr>
        <w:rPr>
          <w:rFonts w:ascii="Poppins" w:hAnsi="Poppins" w:cs="Poppins"/>
          <w:noProof/>
        </w:rPr>
      </w:pPr>
    </w:p>
    <w:p w14:paraId="03C2ED1B" w14:textId="77777777" w:rsidR="001E0729" w:rsidRDefault="001E0729" w:rsidP="00750007">
      <w:pPr>
        <w:rPr>
          <w:rFonts w:ascii="Poppins" w:hAnsi="Poppins" w:cs="Poppins"/>
          <w:noProof/>
        </w:rPr>
      </w:pPr>
    </w:p>
    <w:p w14:paraId="08DE5032" w14:textId="77777777" w:rsidR="00983002" w:rsidRDefault="00983002" w:rsidP="00750007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55C04BA1" w14:textId="77777777" w:rsidR="007E00CC" w:rsidRPr="00DE328E" w:rsidRDefault="007E00CC" w:rsidP="007E00CC">
      <w:pPr>
        <w:spacing w:line="276" w:lineRule="auto"/>
        <w:rPr>
          <w:rFonts w:ascii="Poppins Light" w:hAnsi="Poppins Light" w:cs="Poppins Light"/>
          <w:noProof/>
          <w:color w:val="000000" w:themeColor="text1"/>
          <w:sz w:val="16"/>
          <w:szCs w:val="16"/>
        </w:rPr>
      </w:pPr>
    </w:p>
    <w:sectPr w:rsidR="007E00CC" w:rsidRPr="00DE32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F71D5" w14:textId="77777777" w:rsidR="00DB355C" w:rsidRDefault="00DB355C">
      <w:r>
        <w:separator/>
      </w:r>
    </w:p>
  </w:endnote>
  <w:endnote w:type="continuationSeparator" w:id="0">
    <w:p w14:paraId="6F996F84" w14:textId="77777777" w:rsidR="00DB355C" w:rsidRDefault="00DB355C">
      <w:r>
        <w:continuationSeparator/>
      </w:r>
    </w:p>
  </w:endnote>
  <w:endnote w:type="continuationNotice" w:id="1">
    <w:p w14:paraId="096772AE" w14:textId="77777777" w:rsidR="00DB355C" w:rsidRDefault="00DB35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036F32D0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2B4163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2B4163" w:rsidRPr="002B4163">
              <w:rPr>
                <w:rFonts w:ascii="Poppins" w:hAnsi="Poppins" w:cs="Poppins"/>
                <w:sz w:val="20"/>
                <w:szCs w:val="20"/>
              </w:rPr>
              <w:t>Integração com Serviços Externos e Esteiras de Entrega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2B4163" w:rsidRPr="002B4163">
              <w:rPr>
                <w:rFonts w:ascii="Poppins" w:hAnsi="Poppins" w:cs="Poppins"/>
                <w:sz w:val="20"/>
                <w:szCs w:val="20"/>
              </w:rPr>
              <w:t>Programação Front-End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3824E" w14:textId="77777777" w:rsidR="00FD1FDA" w:rsidRDefault="00FD1F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D663B" w14:textId="77777777" w:rsidR="00DB355C" w:rsidRDefault="00DB355C">
      <w:r>
        <w:separator/>
      </w:r>
    </w:p>
  </w:footnote>
  <w:footnote w:type="continuationSeparator" w:id="0">
    <w:p w14:paraId="6E872B60" w14:textId="77777777" w:rsidR="00DB355C" w:rsidRDefault="00DB355C">
      <w:r>
        <w:continuationSeparator/>
      </w:r>
    </w:p>
  </w:footnote>
  <w:footnote w:type="continuationNotice" w:id="1">
    <w:p w14:paraId="2924F296" w14:textId="77777777" w:rsidR="00DB355C" w:rsidRDefault="00DB35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0510D" w14:textId="77777777" w:rsidR="00FD1FDA" w:rsidRDefault="00FD1FD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7AED651A" w:rsidR="00E227A8" w:rsidRDefault="00FD1FDA" w:rsidP="00E227A8">
    <w:pPr>
      <w:pStyle w:val="Cabealho"/>
      <w:jc w:val="right"/>
    </w:pPr>
    <w:r>
      <w:rPr>
        <w:noProof/>
      </w:rPr>
      <w:drawing>
        <wp:inline distT="0" distB="0" distL="0" distR="0" wp14:anchorId="004C81F9" wp14:editId="23F08C5F">
          <wp:extent cx="1440002" cy="651601"/>
          <wp:effectExtent l="0" t="0" r="8255" b="0"/>
          <wp:docPr id="1395926195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592619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8D697" w14:textId="77777777" w:rsidR="00FD1FDA" w:rsidRDefault="00FD1FD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B7E"/>
    <w:multiLevelType w:val="multilevel"/>
    <w:tmpl w:val="0BDC73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C3A3E0D"/>
    <w:multiLevelType w:val="multilevel"/>
    <w:tmpl w:val="7F76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A7C4E"/>
    <w:multiLevelType w:val="multilevel"/>
    <w:tmpl w:val="99C25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4082B"/>
    <w:multiLevelType w:val="multilevel"/>
    <w:tmpl w:val="1126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C200A"/>
    <w:multiLevelType w:val="multilevel"/>
    <w:tmpl w:val="5334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4604E"/>
    <w:multiLevelType w:val="multilevel"/>
    <w:tmpl w:val="7346E82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4DB71CD3"/>
    <w:multiLevelType w:val="multilevel"/>
    <w:tmpl w:val="7F764B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0F93230"/>
    <w:multiLevelType w:val="multilevel"/>
    <w:tmpl w:val="2B3299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0B49B5"/>
    <w:multiLevelType w:val="multilevel"/>
    <w:tmpl w:val="C0DA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E5BFD"/>
    <w:multiLevelType w:val="multilevel"/>
    <w:tmpl w:val="7346E82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72F31ED7"/>
    <w:multiLevelType w:val="multilevel"/>
    <w:tmpl w:val="7F764B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72F61837"/>
    <w:multiLevelType w:val="hybridMultilevel"/>
    <w:tmpl w:val="5BA0A1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6C6B9F"/>
    <w:multiLevelType w:val="multilevel"/>
    <w:tmpl w:val="7F76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D911E1"/>
    <w:multiLevelType w:val="multilevel"/>
    <w:tmpl w:val="2792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933982">
    <w:abstractNumId w:val="12"/>
  </w:num>
  <w:num w:numId="2" w16cid:durableId="1848398068">
    <w:abstractNumId w:val="13"/>
  </w:num>
  <w:num w:numId="3" w16cid:durableId="1001931871">
    <w:abstractNumId w:val="3"/>
  </w:num>
  <w:num w:numId="4" w16cid:durableId="595092777">
    <w:abstractNumId w:val="0"/>
  </w:num>
  <w:num w:numId="5" w16cid:durableId="155844769">
    <w:abstractNumId w:val="6"/>
  </w:num>
  <w:num w:numId="6" w16cid:durableId="1467509419">
    <w:abstractNumId w:val="10"/>
  </w:num>
  <w:num w:numId="7" w16cid:durableId="831334490">
    <w:abstractNumId w:val="9"/>
  </w:num>
  <w:num w:numId="8" w16cid:durableId="342126010">
    <w:abstractNumId w:val="5"/>
  </w:num>
  <w:num w:numId="9" w16cid:durableId="1774741690">
    <w:abstractNumId w:val="11"/>
  </w:num>
  <w:num w:numId="10" w16cid:durableId="734085204">
    <w:abstractNumId w:val="1"/>
  </w:num>
  <w:num w:numId="11" w16cid:durableId="496503982">
    <w:abstractNumId w:val="7"/>
  </w:num>
  <w:num w:numId="12" w16cid:durableId="535048011">
    <w:abstractNumId w:val="2"/>
  </w:num>
  <w:num w:numId="13" w16cid:durableId="1942686762">
    <w:abstractNumId w:val="8"/>
  </w:num>
  <w:num w:numId="14" w16cid:durableId="1772387730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13FBF"/>
    <w:rsid w:val="00016193"/>
    <w:rsid w:val="0002635D"/>
    <w:rsid w:val="00026644"/>
    <w:rsid w:val="000278D8"/>
    <w:rsid w:val="000322D2"/>
    <w:rsid w:val="00034547"/>
    <w:rsid w:val="00075F3E"/>
    <w:rsid w:val="00077AA8"/>
    <w:rsid w:val="00093C5A"/>
    <w:rsid w:val="000A3AD6"/>
    <w:rsid w:val="000A4E65"/>
    <w:rsid w:val="000B68DA"/>
    <w:rsid w:val="000C6619"/>
    <w:rsid w:val="000D2452"/>
    <w:rsid w:val="000D596E"/>
    <w:rsid w:val="000D61BD"/>
    <w:rsid w:val="000E1589"/>
    <w:rsid w:val="000F74FD"/>
    <w:rsid w:val="000F7DE9"/>
    <w:rsid w:val="00100C1F"/>
    <w:rsid w:val="00124756"/>
    <w:rsid w:val="00131E78"/>
    <w:rsid w:val="00145F06"/>
    <w:rsid w:val="0015097D"/>
    <w:rsid w:val="00160195"/>
    <w:rsid w:val="00164FA2"/>
    <w:rsid w:val="00172BD0"/>
    <w:rsid w:val="001904F2"/>
    <w:rsid w:val="001916A7"/>
    <w:rsid w:val="00195585"/>
    <w:rsid w:val="001A2D86"/>
    <w:rsid w:val="001A32C9"/>
    <w:rsid w:val="001A61E6"/>
    <w:rsid w:val="001B3101"/>
    <w:rsid w:val="001C335A"/>
    <w:rsid w:val="001C7A46"/>
    <w:rsid w:val="001E0729"/>
    <w:rsid w:val="001E7BC0"/>
    <w:rsid w:val="001F63E7"/>
    <w:rsid w:val="00204570"/>
    <w:rsid w:val="00206442"/>
    <w:rsid w:val="00213D26"/>
    <w:rsid w:val="0022621F"/>
    <w:rsid w:val="002344C7"/>
    <w:rsid w:val="0023450C"/>
    <w:rsid w:val="002372B1"/>
    <w:rsid w:val="00252F67"/>
    <w:rsid w:val="00256D8D"/>
    <w:rsid w:val="00257564"/>
    <w:rsid w:val="002632D3"/>
    <w:rsid w:val="00264B6B"/>
    <w:rsid w:val="00265DC0"/>
    <w:rsid w:val="00285AB4"/>
    <w:rsid w:val="0029673F"/>
    <w:rsid w:val="002B24DB"/>
    <w:rsid w:val="002B280E"/>
    <w:rsid w:val="002B4163"/>
    <w:rsid w:val="002B7E78"/>
    <w:rsid w:val="002C08F3"/>
    <w:rsid w:val="002C3E11"/>
    <w:rsid w:val="002C6EC9"/>
    <w:rsid w:val="002D1A6D"/>
    <w:rsid w:val="002D31F9"/>
    <w:rsid w:val="002D51E3"/>
    <w:rsid w:val="002D6138"/>
    <w:rsid w:val="002E18AA"/>
    <w:rsid w:val="002E2D06"/>
    <w:rsid w:val="002E6314"/>
    <w:rsid w:val="002F3A3A"/>
    <w:rsid w:val="002F4499"/>
    <w:rsid w:val="003009B4"/>
    <w:rsid w:val="003031BD"/>
    <w:rsid w:val="00314E2D"/>
    <w:rsid w:val="00331986"/>
    <w:rsid w:val="003365AE"/>
    <w:rsid w:val="003417B4"/>
    <w:rsid w:val="0035329A"/>
    <w:rsid w:val="00354D02"/>
    <w:rsid w:val="00367C72"/>
    <w:rsid w:val="003726ED"/>
    <w:rsid w:val="00373D69"/>
    <w:rsid w:val="00382FF5"/>
    <w:rsid w:val="003A2D64"/>
    <w:rsid w:val="003A304B"/>
    <w:rsid w:val="003C032E"/>
    <w:rsid w:val="003D2D6D"/>
    <w:rsid w:val="003D71CA"/>
    <w:rsid w:val="003E40BD"/>
    <w:rsid w:val="003E4BEF"/>
    <w:rsid w:val="003E58F4"/>
    <w:rsid w:val="00413351"/>
    <w:rsid w:val="0042647F"/>
    <w:rsid w:val="00454710"/>
    <w:rsid w:val="00454835"/>
    <w:rsid w:val="00464B32"/>
    <w:rsid w:val="004708B5"/>
    <w:rsid w:val="00471599"/>
    <w:rsid w:val="0048290B"/>
    <w:rsid w:val="00490125"/>
    <w:rsid w:val="00491C71"/>
    <w:rsid w:val="00493B10"/>
    <w:rsid w:val="004B23ED"/>
    <w:rsid w:val="004B3202"/>
    <w:rsid w:val="004B66A3"/>
    <w:rsid w:val="004C0F36"/>
    <w:rsid w:val="004D7FA0"/>
    <w:rsid w:val="004E3E8C"/>
    <w:rsid w:val="004E713D"/>
    <w:rsid w:val="004E73B9"/>
    <w:rsid w:val="004F47C9"/>
    <w:rsid w:val="004F68C2"/>
    <w:rsid w:val="00500597"/>
    <w:rsid w:val="0054587F"/>
    <w:rsid w:val="005517B2"/>
    <w:rsid w:val="00582BE7"/>
    <w:rsid w:val="00585F34"/>
    <w:rsid w:val="00594646"/>
    <w:rsid w:val="005A545A"/>
    <w:rsid w:val="005A5A09"/>
    <w:rsid w:val="005A5F21"/>
    <w:rsid w:val="005C49FE"/>
    <w:rsid w:val="005C53D4"/>
    <w:rsid w:val="005D0E26"/>
    <w:rsid w:val="005E1952"/>
    <w:rsid w:val="005E1E05"/>
    <w:rsid w:val="005E4165"/>
    <w:rsid w:val="005F74BB"/>
    <w:rsid w:val="0060776C"/>
    <w:rsid w:val="0063273B"/>
    <w:rsid w:val="00646214"/>
    <w:rsid w:val="00647E26"/>
    <w:rsid w:val="00652A20"/>
    <w:rsid w:val="006659A7"/>
    <w:rsid w:val="006703F8"/>
    <w:rsid w:val="0067053C"/>
    <w:rsid w:val="00675C36"/>
    <w:rsid w:val="006761D5"/>
    <w:rsid w:val="00676B29"/>
    <w:rsid w:val="00696811"/>
    <w:rsid w:val="006A0B21"/>
    <w:rsid w:val="006B3AE9"/>
    <w:rsid w:val="006C4CDE"/>
    <w:rsid w:val="006C552E"/>
    <w:rsid w:val="006D04F2"/>
    <w:rsid w:val="006F086D"/>
    <w:rsid w:val="007139DC"/>
    <w:rsid w:val="007139E5"/>
    <w:rsid w:val="00721A72"/>
    <w:rsid w:val="00723D5E"/>
    <w:rsid w:val="00726B24"/>
    <w:rsid w:val="00727917"/>
    <w:rsid w:val="00741FED"/>
    <w:rsid w:val="00750007"/>
    <w:rsid w:val="00753E07"/>
    <w:rsid w:val="00765DFA"/>
    <w:rsid w:val="007671B4"/>
    <w:rsid w:val="00773A8C"/>
    <w:rsid w:val="0078262D"/>
    <w:rsid w:val="007B6ABF"/>
    <w:rsid w:val="007E00CC"/>
    <w:rsid w:val="007F7E7C"/>
    <w:rsid w:val="0080179B"/>
    <w:rsid w:val="00814E58"/>
    <w:rsid w:val="00833E63"/>
    <w:rsid w:val="008343FE"/>
    <w:rsid w:val="0083474B"/>
    <w:rsid w:val="00841D59"/>
    <w:rsid w:val="00851368"/>
    <w:rsid w:val="0085229C"/>
    <w:rsid w:val="0086171A"/>
    <w:rsid w:val="008638D3"/>
    <w:rsid w:val="008708BF"/>
    <w:rsid w:val="00875DD6"/>
    <w:rsid w:val="008925A9"/>
    <w:rsid w:val="00896814"/>
    <w:rsid w:val="00897335"/>
    <w:rsid w:val="008A031A"/>
    <w:rsid w:val="008A1CB4"/>
    <w:rsid w:val="008A5A98"/>
    <w:rsid w:val="008B4C24"/>
    <w:rsid w:val="008C6FEC"/>
    <w:rsid w:val="008D5A7E"/>
    <w:rsid w:val="008E2579"/>
    <w:rsid w:val="008E325D"/>
    <w:rsid w:val="008F5546"/>
    <w:rsid w:val="008F775A"/>
    <w:rsid w:val="0090666F"/>
    <w:rsid w:val="009153E6"/>
    <w:rsid w:val="00917FB6"/>
    <w:rsid w:val="009212FB"/>
    <w:rsid w:val="0092769D"/>
    <w:rsid w:val="00935001"/>
    <w:rsid w:val="0094376B"/>
    <w:rsid w:val="00966015"/>
    <w:rsid w:val="00983002"/>
    <w:rsid w:val="009847FB"/>
    <w:rsid w:val="00996A76"/>
    <w:rsid w:val="009B33B6"/>
    <w:rsid w:val="009B7AB9"/>
    <w:rsid w:val="009C1BC5"/>
    <w:rsid w:val="009E4419"/>
    <w:rsid w:val="009E51FA"/>
    <w:rsid w:val="009F3896"/>
    <w:rsid w:val="009F4B68"/>
    <w:rsid w:val="00A02570"/>
    <w:rsid w:val="00A120C2"/>
    <w:rsid w:val="00A15FA7"/>
    <w:rsid w:val="00A16E8C"/>
    <w:rsid w:val="00A324E9"/>
    <w:rsid w:val="00A34996"/>
    <w:rsid w:val="00A5016E"/>
    <w:rsid w:val="00A55D43"/>
    <w:rsid w:val="00A838FC"/>
    <w:rsid w:val="00AA60A0"/>
    <w:rsid w:val="00AB0537"/>
    <w:rsid w:val="00AD5FA9"/>
    <w:rsid w:val="00AD78A6"/>
    <w:rsid w:val="00AE45B8"/>
    <w:rsid w:val="00B00395"/>
    <w:rsid w:val="00B26FEB"/>
    <w:rsid w:val="00B30AA7"/>
    <w:rsid w:val="00B31211"/>
    <w:rsid w:val="00B37F3C"/>
    <w:rsid w:val="00B45591"/>
    <w:rsid w:val="00B513C9"/>
    <w:rsid w:val="00B52C18"/>
    <w:rsid w:val="00B64491"/>
    <w:rsid w:val="00B73854"/>
    <w:rsid w:val="00B963BD"/>
    <w:rsid w:val="00BA0AF2"/>
    <w:rsid w:val="00BA6A76"/>
    <w:rsid w:val="00BA705E"/>
    <w:rsid w:val="00BB1AE8"/>
    <w:rsid w:val="00BB6AA4"/>
    <w:rsid w:val="00BC4239"/>
    <w:rsid w:val="00BD1F04"/>
    <w:rsid w:val="00BF5CAE"/>
    <w:rsid w:val="00BF6D49"/>
    <w:rsid w:val="00C077DC"/>
    <w:rsid w:val="00C10DC0"/>
    <w:rsid w:val="00C11D95"/>
    <w:rsid w:val="00C12D1F"/>
    <w:rsid w:val="00C12E4A"/>
    <w:rsid w:val="00C250BD"/>
    <w:rsid w:val="00C27D14"/>
    <w:rsid w:val="00C3450F"/>
    <w:rsid w:val="00C42339"/>
    <w:rsid w:val="00C4723D"/>
    <w:rsid w:val="00C6070E"/>
    <w:rsid w:val="00C62CE1"/>
    <w:rsid w:val="00C746E7"/>
    <w:rsid w:val="00C96A8D"/>
    <w:rsid w:val="00CA0628"/>
    <w:rsid w:val="00CA4419"/>
    <w:rsid w:val="00CA4523"/>
    <w:rsid w:val="00CA6B7C"/>
    <w:rsid w:val="00CA70BE"/>
    <w:rsid w:val="00CC29DE"/>
    <w:rsid w:val="00CC2A45"/>
    <w:rsid w:val="00CF1D47"/>
    <w:rsid w:val="00CF3F26"/>
    <w:rsid w:val="00CF76E4"/>
    <w:rsid w:val="00D03B93"/>
    <w:rsid w:val="00D04488"/>
    <w:rsid w:val="00D05B9C"/>
    <w:rsid w:val="00D2769F"/>
    <w:rsid w:val="00D51D5F"/>
    <w:rsid w:val="00D55075"/>
    <w:rsid w:val="00D553AB"/>
    <w:rsid w:val="00D6007B"/>
    <w:rsid w:val="00D61A8F"/>
    <w:rsid w:val="00D70D58"/>
    <w:rsid w:val="00D948D8"/>
    <w:rsid w:val="00DB12D0"/>
    <w:rsid w:val="00DB17CC"/>
    <w:rsid w:val="00DB1A05"/>
    <w:rsid w:val="00DB355C"/>
    <w:rsid w:val="00DB514F"/>
    <w:rsid w:val="00DB5E1B"/>
    <w:rsid w:val="00DC5345"/>
    <w:rsid w:val="00DD5204"/>
    <w:rsid w:val="00DE0423"/>
    <w:rsid w:val="00DE0C0D"/>
    <w:rsid w:val="00DE3041"/>
    <w:rsid w:val="00DE328E"/>
    <w:rsid w:val="00E00656"/>
    <w:rsid w:val="00E10D86"/>
    <w:rsid w:val="00E16974"/>
    <w:rsid w:val="00E227A8"/>
    <w:rsid w:val="00E255E5"/>
    <w:rsid w:val="00E36169"/>
    <w:rsid w:val="00E400A6"/>
    <w:rsid w:val="00E40716"/>
    <w:rsid w:val="00E47638"/>
    <w:rsid w:val="00E53728"/>
    <w:rsid w:val="00E6016A"/>
    <w:rsid w:val="00E71901"/>
    <w:rsid w:val="00E73E76"/>
    <w:rsid w:val="00E75E0D"/>
    <w:rsid w:val="00E77AF3"/>
    <w:rsid w:val="00E82FC4"/>
    <w:rsid w:val="00EA1447"/>
    <w:rsid w:val="00EA3B37"/>
    <w:rsid w:val="00EB17D8"/>
    <w:rsid w:val="00EC1747"/>
    <w:rsid w:val="00EC5A61"/>
    <w:rsid w:val="00EE1F19"/>
    <w:rsid w:val="00EE5A99"/>
    <w:rsid w:val="00EF47B1"/>
    <w:rsid w:val="00EF4AFE"/>
    <w:rsid w:val="00F044D7"/>
    <w:rsid w:val="00F058AF"/>
    <w:rsid w:val="00F26F13"/>
    <w:rsid w:val="00F43C8B"/>
    <w:rsid w:val="00F472E5"/>
    <w:rsid w:val="00F51FEF"/>
    <w:rsid w:val="00F52AA0"/>
    <w:rsid w:val="00F57059"/>
    <w:rsid w:val="00F766E1"/>
    <w:rsid w:val="00F955E1"/>
    <w:rsid w:val="00F961C4"/>
    <w:rsid w:val="00FA6145"/>
    <w:rsid w:val="00FB0CE2"/>
    <w:rsid w:val="00FB62CF"/>
    <w:rsid w:val="00FB68C7"/>
    <w:rsid w:val="00FC5BF4"/>
    <w:rsid w:val="00FD1FDA"/>
    <w:rsid w:val="00FD4145"/>
    <w:rsid w:val="00FD7F1E"/>
    <w:rsid w:val="00FE1061"/>
    <w:rsid w:val="00FF3340"/>
    <w:rsid w:val="00FF3ECB"/>
    <w:rsid w:val="7053A0E3"/>
    <w:rsid w:val="77B4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3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3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3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4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2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9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7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37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2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2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12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7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5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4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6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46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4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0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4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7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0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3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8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5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3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4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5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9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5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4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8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4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8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3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8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3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3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4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35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178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2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88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8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6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1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1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7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4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2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2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9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4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2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5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0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8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2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0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5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0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7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5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7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5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2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6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7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64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0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2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9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0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2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0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8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5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4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7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0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1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0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4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9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9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2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3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0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7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0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0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0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4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8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5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3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2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0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5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7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7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7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9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4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9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5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3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03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5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8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2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5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2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5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2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3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9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8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2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4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9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1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1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4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9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5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1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9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6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2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3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4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6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6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6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6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4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1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8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6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7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8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6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1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3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4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3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4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5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5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1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5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3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3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1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5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26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8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3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4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6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8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4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3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8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8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4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9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9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1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5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7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0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6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9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56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2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1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3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4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3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2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3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7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2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7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4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5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4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3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1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0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8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8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4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6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8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7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2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0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9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9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docs.github.com/pt/actions/writing-workflows/quickstar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8" ma:contentTypeDescription="Crie um novo documento." ma:contentTypeScope="" ma:versionID="4a43562f0951836659c836b04acf3ff5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603b1973da2e891d21f14d8bb65aba69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F18EEE-1806-497F-85E8-816350132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4</Pages>
  <Words>742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Luca Rocha</cp:lastModifiedBy>
  <cp:revision>2</cp:revision>
  <cp:lastPrinted>2006-08-31T06:40:00Z</cp:lastPrinted>
  <dcterms:created xsi:type="dcterms:W3CDTF">2026-09-17T14:54:00Z</dcterms:created>
  <dcterms:modified xsi:type="dcterms:W3CDTF">2026-09-17T14:54:00Z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